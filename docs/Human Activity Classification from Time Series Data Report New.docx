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88F12" w14:textId="55D55F45" w:rsidR="0017509A" w:rsidRDefault="002F5D04">
      <w:pPr>
        <w:pStyle w:val="Title"/>
      </w:pPr>
      <w:sdt>
        <w:sdtPr>
          <w:alias w:val="Title"/>
          <w:tag w:val=""/>
          <w:id w:val="726351117"/>
          <w:placeholder>
            <w:docPart w:val="E5E470C7C012FB47A271C6F082AA073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2F5D04">
            <w:t>Human Activity Classification from Time-Series Data</w:t>
          </w:r>
        </w:sdtContent>
      </w:sdt>
    </w:p>
    <w:p w14:paraId="4C9553C5" w14:textId="43A987A5" w:rsidR="0017509A" w:rsidRDefault="002F5D04">
      <w:pPr>
        <w:pStyle w:val="Title2"/>
      </w:pPr>
      <w:r>
        <w:t>Sai Surya Nattuva</w:t>
      </w:r>
    </w:p>
    <w:p w14:paraId="17BB892E" w14:textId="58E3F5F6" w:rsidR="0017509A" w:rsidRDefault="002F5D04">
      <w:pPr>
        <w:pStyle w:val="Title2"/>
      </w:pPr>
      <w:r>
        <w:t>University of Massachusetts Dartmouth</w:t>
      </w:r>
    </w:p>
    <w:p w14:paraId="108A70AC" w14:textId="77777777" w:rsidR="0017509A" w:rsidRDefault="00277B4E">
      <w:pPr>
        <w:pStyle w:val="Title"/>
      </w:pPr>
      <w:r>
        <w:t>Author Note</w:t>
      </w:r>
    </w:p>
    <w:p w14:paraId="2A112A7C" w14:textId="5792EA98" w:rsidR="0017509A" w:rsidRDefault="005B6F70" w:rsidP="006B7676">
      <w:pPr>
        <w:spacing w:line="276" w:lineRule="auto"/>
      </w:pPr>
      <w:r>
        <w:t>Data Science Practicum Project</w:t>
      </w:r>
    </w:p>
    <w:p w14:paraId="03AEACA7" w14:textId="029CA71B" w:rsidR="005B6F70" w:rsidRDefault="005B6F70" w:rsidP="006B7676">
      <w:pPr>
        <w:spacing w:line="276" w:lineRule="auto"/>
      </w:pPr>
      <w:r>
        <w:t xml:space="preserve">Advisor: Prof. </w:t>
      </w:r>
      <w:proofErr w:type="spellStart"/>
      <w:r>
        <w:t>Gokhan</w:t>
      </w:r>
      <w:proofErr w:type="spellEnd"/>
      <w:r>
        <w:t xml:space="preserve"> Kul</w:t>
      </w:r>
    </w:p>
    <w:p w14:paraId="4EC36A95" w14:textId="39DCC3AD" w:rsidR="005B6F70" w:rsidRDefault="005B6F70" w:rsidP="006B7676">
      <w:pPr>
        <w:spacing w:line="276" w:lineRule="auto"/>
      </w:pPr>
      <w:r>
        <w:t>May 2022</w:t>
      </w:r>
    </w:p>
    <w:p w14:paraId="6F97B322" w14:textId="77777777" w:rsidR="0017509A" w:rsidRDefault="00277B4E" w:rsidP="006B7676">
      <w:pPr>
        <w:spacing w:line="276" w:lineRule="auto"/>
      </w:pPr>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29C00242" w14:textId="77777777" w:rsidR="0017509A" w:rsidRDefault="00277B4E">
          <w:pPr>
            <w:pStyle w:val="TOCHeading"/>
          </w:pPr>
          <w:r>
            <w:t>Table of Contents</w:t>
          </w:r>
        </w:p>
        <w:p w14:paraId="4D5326EE" w14:textId="3387EB6E" w:rsidR="00BD7275" w:rsidRDefault="00277B4E">
          <w:pPr>
            <w:pStyle w:val="TOC1"/>
            <w:tabs>
              <w:tab w:val="right" w:leader="dot" w:pos="9350"/>
            </w:tabs>
            <w:rPr>
              <w:noProof/>
              <w:kern w:val="0"/>
              <w:lang w:eastAsia="en-US"/>
            </w:rPr>
          </w:pPr>
          <w:r>
            <w:fldChar w:fldCharType="begin"/>
          </w:r>
          <w:r>
            <w:instrText xml:space="preserve"> TOC \o "1-3" \h \z \u </w:instrText>
          </w:r>
          <w:r>
            <w:fldChar w:fldCharType="separate"/>
          </w:r>
          <w:hyperlink w:anchor="_Toc102779705" w:history="1">
            <w:r w:rsidR="00BD7275" w:rsidRPr="009317DD">
              <w:rPr>
                <w:rStyle w:val="Hyperlink"/>
                <w:noProof/>
              </w:rPr>
              <w:t>Abstract</w:t>
            </w:r>
            <w:r w:rsidR="00BD7275">
              <w:rPr>
                <w:noProof/>
                <w:webHidden/>
              </w:rPr>
              <w:tab/>
            </w:r>
            <w:r w:rsidR="00BD7275">
              <w:rPr>
                <w:noProof/>
                <w:webHidden/>
              </w:rPr>
              <w:fldChar w:fldCharType="begin"/>
            </w:r>
            <w:r w:rsidR="00BD7275">
              <w:rPr>
                <w:noProof/>
                <w:webHidden/>
              </w:rPr>
              <w:instrText xml:space="preserve"> PAGEREF _Toc102779705 \h </w:instrText>
            </w:r>
            <w:r w:rsidR="00BD7275">
              <w:rPr>
                <w:noProof/>
                <w:webHidden/>
              </w:rPr>
            </w:r>
            <w:r w:rsidR="00BD7275">
              <w:rPr>
                <w:noProof/>
                <w:webHidden/>
              </w:rPr>
              <w:fldChar w:fldCharType="separate"/>
            </w:r>
            <w:r w:rsidR="00BD7275">
              <w:rPr>
                <w:noProof/>
                <w:webHidden/>
              </w:rPr>
              <w:t>3</w:t>
            </w:r>
            <w:r w:rsidR="00BD7275">
              <w:rPr>
                <w:noProof/>
                <w:webHidden/>
              </w:rPr>
              <w:fldChar w:fldCharType="end"/>
            </w:r>
          </w:hyperlink>
        </w:p>
        <w:p w14:paraId="0A095EF7" w14:textId="6172F605" w:rsidR="00BD7275" w:rsidRDefault="00BD7275">
          <w:pPr>
            <w:pStyle w:val="TOC1"/>
            <w:tabs>
              <w:tab w:val="right" w:leader="dot" w:pos="9350"/>
            </w:tabs>
            <w:rPr>
              <w:noProof/>
              <w:kern w:val="0"/>
              <w:lang w:eastAsia="en-US"/>
            </w:rPr>
          </w:pPr>
          <w:hyperlink w:anchor="_Toc102779706" w:history="1">
            <w:r w:rsidRPr="009317DD">
              <w:rPr>
                <w:rStyle w:val="Hyperlink"/>
                <w:b/>
                <w:bCs/>
                <w:noProof/>
              </w:rPr>
              <w:t>Human Activity Classification from Time-Series Data</w:t>
            </w:r>
            <w:r>
              <w:rPr>
                <w:noProof/>
                <w:webHidden/>
              </w:rPr>
              <w:tab/>
            </w:r>
            <w:r>
              <w:rPr>
                <w:noProof/>
                <w:webHidden/>
              </w:rPr>
              <w:fldChar w:fldCharType="begin"/>
            </w:r>
            <w:r>
              <w:rPr>
                <w:noProof/>
                <w:webHidden/>
              </w:rPr>
              <w:instrText xml:space="preserve"> PAGEREF _Toc102779706 \h </w:instrText>
            </w:r>
            <w:r>
              <w:rPr>
                <w:noProof/>
                <w:webHidden/>
              </w:rPr>
            </w:r>
            <w:r>
              <w:rPr>
                <w:noProof/>
                <w:webHidden/>
              </w:rPr>
              <w:fldChar w:fldCharType="separate"/>
            </w:r>
            <w:r>
              <w:rPr>
                <w:noProof/>
                <w:webHidden/>
              </w:rPr>
              <w:t>4</w:t>
            </w:r>
            <w:r>
              <w:rPr>
                <w:noProof/>
                <w:webHidden/>
              </w:rPr>
              <w:fldChar w:fldCharType="end"/>
            </w:r>
          </w:hyperlink>
        </w:p>
        <w:p w14:paraId="248CEFCA" w14:textId="2BA79A74" w:rsidR="00BD7275" w:rsidRDefault="00BD7275">
          <w:pPr>
            <w:pStyle w:val="TOC1"/>
            <w:tabs>
              <w:tab w:val="right" w:leader="dot" w:pos="9350"/>
            </w:tabs>
            <w:rPr>
              <w:noProof/>
              <w:kern w:val="0"/>
              <w:lang w:eastAsia="en-US"/>
            </w:rPr>
          </w:pPr>
          <w:hyperlink w:anchor="_Toc102779707" w:history="1">
            <w:r w:rsidRPr="009317DD">
              <w:rPr>
                <w:rStyle w:val="Hyperlink"/>
                <w:noProof/>
              </w:rPr>
              <w:t>Related Work</w:t>
            </w:r>
            <w:r>
              <w:rPr>
                <w:noProof/>
                <w:webHidden/>
              </w:rPr>
              <w:tab/>
            </w:r>
            <w:r>
              <w:rPr>
                <w:noProof/>
                <w:webHidden/>
              </w:rPr>
              <w:fldChar w:fldCharType="begin"/>
            </w:r>
            <w:r>
              <w:rPr>
                <w:noProof/>
                <w:webHidden/>
              </w:rPr>
              <w:instrText xml:space="preserve"> PAGEREF _Toc102779707 \h </w:instrText>
            </w:r>
            <w:r>
              <w:rPr>
                <w:noProof/>
                <w:webHidden/>
              </w:rPr>
            </w:r>
            <w:r>
              <w:rPr>
                <w:noProof/>
                <w:webHidden/>
              </w:rPr>
              <w:fldChar w:fldCharType="separate"/>
            </w:r>
            <w:r>
              <w:rPr>
                <w:noProof/>
                <w:webHidden/>
              </w:rPr>
              <w:t>5</w:t>
            </w:r>
            <w:r>
              <w:rPr>
                <w:noProof/>
                <w:webHidden/>
              </w:rPr>
              <w:fldChar w:fldCharType="end"/>
            </w:r>
          </w:hyperlink>
        </w:p>
        <w:p w14:paraId="4DD7EBDA" w14:textId="664E7FDF" w:rsidR="00BD7275" w:rsidRDefault="00BD7275">
          <w:pPr>
            <w:pStyle w:val="TOC1"/>
            <w:tabs>
              <w:tab w:val="right" w:leader="dot" w:pos="9350"/>
            </w:tabs>
            <w:rPr>
              <w:noProof/>
              <w:kern w:val="0"/>
              <w:lang w:eastAsia="en-US"/>
            </w:rPr>
          </w:pPr>
          <w:hyperlink w:anchor="_Toc102779708" w:history="1">
            <w:r w:rsidRPr="009317DD">
              <w:rPr>
                <w:rStyle w:val="Hyperlink"/>
                <w:noProof/>
              </w:rPr>
              <w:t>Data Collection</w:t>
            </w:r>
            <w:r>
              <w:rPr>
                <w:noProof/>
                <w:webHidden/>
              </w:rPr>
              <w:tab/>
            </w:r>
            <w:r>
              <w:rPr>
                <w:noProof/>
                <w:webHidden/>
              </w:rPr>
              <w:fldChar w:fldCharType="begin"/>
            </w:r>
            <w:r>
              <w:rPr>
                <w:noProof/>
                <w:webHidden/>
              </w:rPr>
              <w:instrText xml:space="preserve"> PAGEREF _Toc102779708 \h </w:instrText>
            </w:r>
            <w:r>
              <w:rPr>
                <w:noProof/>
                <w:webHidden/>
              </w:rPr>
            </w:r>
            <w:r>
              <w:rPr>
                <w:noProof/>
                <w:webHidden/>
              </w:rPr>
              <w:fldChar w:fldCharType="separate"/>
            </w:r>
            <w:r>
              <w:rPr>
                <w:noProof/>
                <w:webHidden/>
              </w:rPr>
              <w:t>6</w:t>
            </w:r>
            <w:r>
              <w:rPr>
                <w:noProof/>
                <w:webHidden/>
              </w:rPr>
              <w:fldChar w:fldCharType="end"/>
            </w:r>
          </w:hyperlink>
        </w:p>
        <w:p w14:paraId="6F7FF15E" w14:textId="0C4CF252" w:rsidR="00BD7275" w:rsidRDefault="00BD7275">
          <w:pPr>
            <w:pStyle w:val="TOC1"/>
            <w:tabs>
              <w:tab w:val="right" w:leader="dot" w:pos="9350"/>
            </w:tabs>
            <w:rPr>
              <w:noProof/>
              <w:kern w:val="0"/>
              <w:lang w:eastAsia="en-US"/>
            </w:rPr>
          </w:pPr>
          <w:hyperlink w:anchor="_Toc102779709" w:history="1">
            <w:r w:rsidRPr="009317DD">
              <w:rPr>
                <w:rStyle w:val="Hyperlink"/>
                <w:noProof/>
              </w:rPr>
              <w:t>Data Labeling</w:t>
            </w:r>
            <w:r>
              <w:rPr>
                <w:noProof/>
                <w:webHidden/>
              </w:rPr>
              <w:tab/>
            </w:r>
            <w:r>
              <w:rPr>
                <w:noProof/>
                <w:webHidden/>
              </w:rPr>
              <w:fldChar w:fldCharType="begin"/>
            </w:r>
            <w:r>
              <w:rPr>
                <w:noProof/>
                <w:webHidden/>
              </w:rPr>
              <w:instrText xml:space="preserve"> PAGEREF _Toc102779709 \h </w:instrText>
            </w:r>
            <w:r>
              <w:rPr>
                <w:noProof/>
                <w:webHidden/>
              </w:rPr>
            </w:r>
            <w:r>
              <w:rPr>
                <w:noProof/>
                <w:webHidden/>
              </w:rPr>
              <w:fldChar w:fldCharType="separate"/>
            </w:r>
            <w:r>
              <w:rPr>
                <w:noProof/>
                <w:webHidden/>
              </w:rPr>
              <w:t>7</w:t>
            </w:r>
            <w:r>
              <w:rPr>
                <w:noProof/>
                <w:webHidden/>
              </w:rPr>
              <w:fldChar w:fldCharType="end"/>
            </w:r>
          </w:hyperlink>
        </w:p>
        <w:p w14:paraId="1A5BA7ED" w14:textId="63EF4491" w:rsidR="00BD7275" w:rsidRDefault="00BD7275">
          <w:pPr>
            <w:pStyle w:val="TOC1"/>
            <w:tabs>
              <w:tab w:val="right" w:leader="dot" w:pos="9350"/>
            </w:tabs>
            <w:rPr>
              <w:noProof/>
              <w:kern w:val="0"/>
              <w:lang w:eastAsia="en-US"/>
            </w:rPr>
          </w:pPr>
          <w:hyperlink w:anchor="_Toc102779710" w:history="1">
            <w:r w:rsidRPr="009317DD">
              <w:rPr>
                <w:rStyle w:val="Hyperlink"/>
                <w:noProof/>
              </w:rPr>
              <w:t>Creating 2-D Images</w:t>
            </w:r>
            <w:r>
              <w:rPr>
                <w:noProof/>
                <w:webHidden/>
              </w:rPr>
              <w:tab/>
            </w:r>
            <w:r>
              <w:rPr>
                <w:noProof/>
                <w:webHidden/>
              </w:rPr>
              <w:fldChar w:fldCharType="begin"/>
            </w:r>
            <w:r>
              <w:rPr>
                <w:noProof/>
                <w:webHidden/>
              </w:rPr>
              <w:instrText xml:space="preserve"> PAGEREF _Toc102779710 \h </w:instrText>
            </w:r>
            <w:r>
              <w:rPr>
                <w:noProof/>
                <w:webHidden/>
              </w:rPr>
            </w:r>
            <w:r>
              <w:rPr>
                <w:noProof/>
                <w:webHidden/>
              </w:rPr>
              <w:fldChar w:fldCharType="separate"/>
            </w:r>
            <w:r>
              <w:rPr>
                <w:noProof/>
                <w:webHidden/>
              </w:rPr>
              <w:t>8</w:t>
            </w:r>
            <w:r>
              <w:rPr>
                <w:noProof/>
                <w:webHidden/>
              </w:rPr>
              <w:fldChar w:fldCharType="end"/>
            </w:r>
          </w:hyperlink>
        </w:p>
        <w:p w14:paraId="4945DD7A" w14:textId="1D5B9C82" w:rsidR="00BD7275" w:rsidRDefault="00BD7275">
          <w:pPr>
            <w:pStyle w:val="TOC1"/>
            <w:tabs>
              <w:tab w:val="right" w:leader="dot" w:pos="9350"/>
            </w:tabs>
            <w:rPr>
              <w:noProof/>
              <w:kern w:val="0"/>
              <w:lang w:eastAsia="en-US"/>
            </w:rPr>
          </w:pPr>
          <w:hyperlink w:anchor="_Toc102779711" w:history="1">
            <w:r w:rsidRPr="009317DD">
              <w:rPr>
                <w:rStyle w:val="Hyperlink"/>
                <w:noProof/>
              </w:rPr>
              <w:t>Neural Network Architecture</w:t>
            </w:r>
            <w:r>
              <w:rPr>
                <w:noProof/>
                <w:webHidden/>
              </w:rPr>
              <w:tab/>
            </w:r>
            <w:r>
              <w:rPr>
                <w:noProof/>
                <w:webHidden/>
              </w:rPr>
              <w:fldChar w:fldCharType="begin"/>
            </w:r>
            <w:r>
              <w:rPr>
                <w:noProof/>
                <w:webHidden/>
              </w:rPr>
              <w:instrText xml:space="preserve"> PAGEREF _Toc102779711 \h </w:instrText>
            </w:r>
            <w:r>
              <w:rPr>
                <w:noProof/>
                <w:webHidden/>
              </w:rPr>
            </w:r>
            <w:r>
              <w:rPr>
                <w:noProof/>
                <w:webHidden/>
              </w:rPr>
              <w:fldChar w:fldCharType="separate"/>
            </w:r>
            <w:r>
              <w:rPr>
                <w:noProof/>
                <w:webHidden/>
              </w:rPr>
              <w:t>8</w:t>
            </w:r>
            <w:r>
              <w:rPr>
                <w:noProof/>
                <w:webHidden/>
              </w:rPr>
              <w:fldChar w:fldCharType="end"/>
            </w:r>
          </w:hyperlink>
        </w:p>
        <w:p w14:paraId="184E7BDF" w14:textId="3FA8FC1B" w:rsidR="00BD7275" w:rsidRDefault="00BD7275">
          <w:pPr>
            <w:pStyle w:val="TOC1"/>
            <w:tabs>
              <w:tab w:val="right" w:leader="dot" w:pos="9350"/>
            </w:tabs>
            <w:rPr>
              <w:noProof/>
              <w:kern w:val="0"/>
              <w:lang w:eastAsia="en-US"/>
            </w:rPr>
          </w:pPr>
          <w:hyperlink w:anchor="_Toc102779712" w:history="1">
            <w:r w:rsidRPr="009317DD">
              <w:rPr>
                <w:rStyle w:val="Hyperlink"/>
                <w:noProof/>
              </w:rPr>
              <w:t>Model Pipeline</w:t>
            </w:r>
            <w:r>
              <w:rPr>
                <w:noProof/>
                <w:webHidden/>
              </w:rPr>
              <w:tab/>
            </w:r>
            <w:r>
              <w:rPr>
                <w:noProof/>
                <w:webHidden/>
              </w:rPr>
              <w:fldChar w:fldCharType="begin"/>
            </w:r>
            <w:r>
              <w:rPr>
                <w:noProof/>
                <w:webHidden/>
              </w:rPr>
              <w:instrText xml:space="preserve"> PAGEREF _Toc102779712 \h </w:instrText>
            </w:r>
            <w:r>
              <w:rPr>
                <w:noProof/>
                <w:webHidden/>
              </w:rPr>
            </w:r>
            <w:r>
              <w:rPr>
                <w:noProof/>
                <w:webHidden/>
              </w:rPr>
              <w:fldChar w:fldCharType="separate"/>
            </w:r>
            <w:r>
              <w:rPr>
                <w:noProof/>
                <w:webHidden/>
              </w:rPr>
              <w:t>10</w:t>
            </w:r>
            <w:r>
              <w:rPr>
                <w:noProof/>
                <w:webHidden/>
              </w:rPr>
              <w:fldChar w:fldCharType="end"/>
            </w:r>
          </w:hyperlink>
        </w:p>
        <w:p w14:paraId="15F2D8BB" w14:textId="28FDA825" w:rsidR="00BD7275" w:rsidRDefault="00BD7275">
          <w:pPr>
            <w:pStyle w:val="TOC1"/>
            <w:tabs>
              <w:tab w:val="right" w:leader="dot" w:pos="9350"/>
            </w:tabs>
            <w:rPr>
              <w:noProof/>
              <w:kern w:val="0"/>
              <w:lang w:eastAsia="en-US"/>
            </w:rPr>
          </w:pPr>
          <w:hyperlink w:anchor="_Toc102779713" w:history="1">
            <w:r w:rsidRPr="009317DD">
              <w:rPr>
                <w:rStyle w:val="Hyperlink"/>
                <w:noProof/>
              </w:rPr>
              <w:t>Hyperparameter Tuning</w:t>
            </w:r>
            <w:r>
              <w:rPr>
                <w:noProof/>
                <w:webHidden/>
              </w:rPr>
              <w:tab/>
            </w:r>
            <w:r>
              <w:rPr>
                <w:noProof/>
                <w:webHidden/>
              </w:rPr>
              <w:fldChar w:fldCharType="begin"/>
            </w:r>
            <w:r>
              <w:rPr>
                <w:noProof/>
                <w:webHidden/>
              </w:rPr>
              <w:instrText xml:space="preserve"> PAGEREF _Toc102779713 \h </w:instrText>
            </w:r>
            <w:r>
              <w:rPr>
                <w:noProof/>
                <w:webHidden/>
              </w:rPr>
            </w:r>
            <w:r>
              <w:rPr>
                <w:noProof/>
                <w:webHidden/>
              </w:rPr>
              <w:fldChar w:fldCharType="separate"/>
            </w:r>
            <w:r>
              <w:rPr>
                <w:noProof/>
                <w:webHidden/>
              </w:rPr>
              <w:t>10</w:t>
            </w:r>
            <w:r>
              <w:rPr>
                <w:noProof/>
                <w:webHidden/>
              </w:rPr>
              <w:fldChar w:fldCharType="end"/>
            </w:r>
          </w:hyperlink>
        </w:p>
        <w:p w14:paraId="207132AF" w14:textId="3D70A627" w:rsidR="00BD7275" w:rsidRDefault="00BD7275">
          <w:pPr>
            <w:pStyle w:val="TOC1"/>
            <w:tabs>
              <w:tab w:val="right" w:leader="dot" w:pos="9350"/>
            </w:tabs>
            <w:rPr>
              <w:noProof/>
              <w:kern w:val="0"/>
              <w:lang w:eastAsia="en-US"/>
            </w:rPr>
          </w:pPr>
          <w:hyperlink w:anchor="_Toc102779714" w:history="1">
            <w:r w:rsidRPr="009317DD">
              <w:rPr>
                <w:rStyle w:val="Hyperlink"/>
                <w:noProof/>
              </w:rPr>
              <w:t>Model Performance</w:t>
            </w:r>
            <w:r>
              <w:rPr>
                <w:noProof/>
                <w:webHidden/>
              </w:rPr>
              <w:tab/>
            </w:r>
            <w:r>
              <w:rPr>
                <w:noProof/>
                <w:webHidden/>
              </w:rPr>
              <w:fldChar w:fldCharType="begin"/>
            </w:r>
            <w:r>
              <w:rPr>
                <w:noProof/>
                <w:webHidden/>
              </w:rPr>
              <w:instrText xml:space="preserve"> PAGEREF _Toc102779714 \h </w:instrText>
            </w:r>
            <w:r>
              <w:rPr>
                <w:noProof/>
                <w:webHidden/>
              </w:rPr>
            </w:r>
            <w:r>
              <w:rPr>
                <w:noProof/>
                <w:webHidden/>
              </w:rPr>
              <w:fldChar w:fldCharType="separate"/>
            </w:r>
            <w:r>
              <w:rPr>
                <w:noProof/>
                <w:webHidden/>
              </w:rPr>
              <w:t>12</w:t>
            </w:r>
            <w:r>
              <w:rPr>
                <w:noProof/>
                <w:webHidden/>
              </w:rPr>
              <w:fldChar w:fldCharType="end"/>
            </w:r>
          </w:hyperlink>
        </w:p>
        <w:p w14:paraId="31B2389E" w14:textId="144AE645" w:rsidR="00BD7275" w:rsidRDefault="00BD7275">
          <w:pPr>
            <w:pStyle w:val="TOC1"/>
            <w:tabs>
              <w:tab w:val="right" w:leader="dot" w:pos="9350"/>
            </w:tabs>
            <w:rPr>
              <w:noProof/>
              <w:kern w:val="0"/>
              <w:lang w:eastAsia="en-US"/>
            </w:rPr>
          </w:pPr>
          <w:hyperlink w:anchor="_Toc102779715" w:history="1">
            <w:r w:rsidRPr="009317DD">
              <w:rPr>
                <w:rStyle w:val="Hyperlink"/>
                <w:noProof/>
              </w:rPr>
              <w:t>Discussion</w:t>
            </w:r>
            <w:r>
              <w:rPr>
                <w:noProof/>
                <w:webHidden/>
              </w:rPr>
              <w:tab/>
            </w:r>
            <w:r>
              <w:rPr>
                <w:noProof/>
                <w:webHidden/>
              </w:rPr>
              <w:fldChar w:fldCharType="begin"/>
            </w:r>
            <w:r>
              <w:rPr>
                <w:noProof/>
                <w:webHidden/>
              </w:rPr>
              <w:instrText xml:space="preserve"> PAGEREF _Toc102779715 \h </w:instrText>
            </w:r>
            <w:r>
              <w:rPr>
                <w:noProof/>
                <w:webHidden/>
              </w:rPr>
            </w:r>
            <w:r>
              <w:rPr>
                <w:noProof/>
                <w:webHidden/>
              </w:rPr>
              <w:fldChar w:fldCharType="separate"/>
            </w:r>
            <w:r>
              <w:rPr>
                <w:noProof/>
                <w:webHidden/>
              </w:rPr>
              <w:t>14</w:t>
            </w:r>
            <w:r>
              <w:rPr>
                <w:noProof/>
                <w:webHidden/>
              </w:rPr>
              <w:fldChar w:fldCharType="end"/>
            </w:r>
          </w:hyperlink>
        </w:p>
        <w:p w14:paraId="1D32E575" w14:textId="4A8402BE" w:rsidR="00BD7275" w:rsidRDefault="00BD7275">
          <w:pPr>
            <w:pStyle w:val="TOC1"/>
            <w:tabs>
              <w:tab w:val="right" w:leader="dot" w:pos="9350"/>
            </w:tabs>
            <w:rPr>
              <w:noProof/>
              <w:kern w:val="0"/>
              <w:lang w:eastAsia="en-US"/>
            </w:rPr>
          </w:pPr>
          <w:hyperlink w:anchor="_Toc102779716" w:history="1">
            <w:r w:rsidRPr="009317DD">
              <w:rPr>
                <w:rStyle w:val="Hyperlink"/>
                <w:noProof/>
              </w:rPr>
              <w:t>Future Work</w:t>
            </w:r>
            <w:r>
              <w:rPr>
                <w:noProof/>
                <w:webHidden/>
              </w:rPr>
              <w:tab/>
            </w:r>
            <w:r>
              <w:rPr>
                <w:noProof/>
                <w:webHidden/>
              </w:rPr>
              <w:fldChar w:fldCharType="begin"/>
            </w:r>
            <w:r>
              <w:rPr>
                <w:noProof/>
                <w:webHidden/>
              </w:rPr>
              <w:instrText xml:space="preserve"> PAGEREF _Toc102779716 \h </w:instrText>
            </w:r>
            <w:r>
              <w:rPr>
                <w:noProof/>
                <w:webHidden/>
              </w:rPr>
            </w:r>
            <w:r>
              <w:rPr>
                <w:noProof/>
                <w:webHidden/>
              </w:rPr>
              <w:fldChar w:fldCharType="separate"/>
            </w:r>
            <w:r>
              <w:rPr>
                <w:noProof/>
                <w:webHidden/>
              </w:rPr>
              <w:t>15</w:t>
            </w:r>
            <w:r>
              <w:rPr>
                <w:noProof/>
                <w:webHidden/>
              </w:rPr>
              <w:fldChar w:fldCharType="end"/>
            </w:r>
          </w:hyperlink>
        </w:p>
        <w:p w14:paraId="44998E19" w14:textId="3AD4F2B6" w:rsidR="00BD7275" w:rsidRDefault="00BD7275">
          <w:pPr>
            <w:pStyle w:val="TOC1"/>
            <w:tabs>
              <w:tab w:val="right" w:leader="dot" w:pos="9350"/>
            </w:tabs>
            <w:rPr>
              <w:noProof/>
              <w:kern w:val="0"/>
              <w:lang w:eastAsia="en-US"/>
            </w:rPr>
          </w:pPr>
          <w:hyperlink w:anchor="_Toc102779717" w:history="1">
            <w:r w:rsidRPr="009317DD">
              <w:rPr>
                <w:rStyle w:val="Hyperlink"/>
                <w:noProof/>
              </w:rPr>
              <w:t>Works Cited</w:t>
            </w:r>
            <w:r>
              <w:rPr>
                <w:noProof/>
                <w:webHidden/>
              </w:rPr>
              <w:tab/>
            </w:r>
            <w:r>
              <w:rPr>
                <w:noProof/>
                <w:webHidden/>
              </w:rPr>
              <w:fldChar w:fldCharType="begin"/>
            </w:r>
            <w:r>
              <w:rPr>
                <w:noProof/>
                <w:webHidden/>
              </w:rPr>
              <w:instrText xml:space="preserve"> PAGEREF _Toc102779717 \h </w:instrText>
            </w:r>
            <w:r>
              <w:rPr>
                <w:noProof/>
                <w:webHidden/>
              </w:rPr>
            </w:r>
            <w:r>
              <w:rPr>
                <w:noProof/>
                <w:webHidden/>
              </w:rPr>
              <w:fldChar w:fldCharType="separate"/>
            </w:r>
            <w:r>
              <w:rPr>
                <w:noProof/>
                <w:webHidden/>
              </w:rPr>
              <w:t>16</w:t>
            </w:r>
            <w:r>
              <w:rPr>
                <w:noProof/>
                <w:webHidden/>
              </w:rPr>
              <w:fldChar w:fldCharType="end"/>
            </w:r>
          </w:hyperlink>
        </w:p>
        <w:p w14:paraId="3FEACBEB" w14:textId="51ED31B1" w:rsidR="0017509A" w:rsidRDefault="00277B4E" w:rsidP="006B7676">
          <w:pPr>
            <w:spacing w:line="276" w:lineRule="auto"/>
            <w:ind w:firstLine="0"/>
          </w:pPr>
          <w:r>
            <w:rPr>
              <w:b/>
              <w:bCs/>
              <w:noProof/>
            </w:rPr>
            <w:fldChar w:fldCharType="end"/>
          </w:r>
        </w:p>
      </w:sdtContent>
    </w:sdt>
    <w:p w14:paraId="2D9DC69F" w14:textId="77777777" w:rsidR="0017509A" w:rsidRDefault="00277B4E">
      <w:pPr>
        <w:pStyle w:val="SectionTitle"/>
      </w:pPr>
      <w:bookmarkStart w:id="0" w:name="_Toc102779705"/>
      <w:r>
        <w:lastRenderedPageBreak/>
        <w:t>Abstract</w:t>
      </w:r>
      <w:bookmarkEnd w:id="0"/>
    </w:p>
    <w:p w14:paraId="2FEA4F6E" w14:textId="77777777" w:rsidR="00D1711A" w:rsidRDefault="00B5137D">
      <w:pPr>
        <w:pStyle w:val="NoSpacing"/>
      </w:pPr>
      <w:r w:rsidRPr="00B5137D">
        <w:t>Human activity can be observed and measured by employing different sensors on different parts of the body. An increase in the usage of wearable devices by people has led to increased research in Human Activity monitoring and analysis. This analysis has helped develop many technologies like fall detection, irregular heart rhythms, walking steadiness, posture, etc. This project focuses on classifying the activity performed by a human from time-series data generated from the user's phone's accelerometer. The time-series data is first converted into 2-D images and then fed to a CNN to learn five different activities from 4 features of the data. The project's primary focus is to leverage the predicting power of CNNs on time-series data with a small number of training samples and input channels.</w:t>
      </w:r>
    </w:p>
    <w:p w14:paraId="6C89F344" w14:textId="1E747BEB" w:rsidR="0017509A" w:rsidRDefault="00277B4E" w:rsidP="006B7676">
      <w:pPr>
        <w:spacing w:line="276" w:lineRule="auto"/>
      </w:pPr>
      <w:r>
        <w:rPr>
          <w:rStyle w:val="Emphasis"/>
        </w:rPr>
        <w:t>Keywords</w:t>
      </w:r>
      <w:r>
        <w:t xml:space="preserve">:  </w:t>
      </w:r>
      <w:r w:rsidR="00340651">
        <w:t xml:space="preserve">time-series, classification, </w:t>
      </w:r>
      <w:proofErr w:type="spellStart"/>
      <w:r w:rsidR="00340651">
        <w:t>cnn</w:t>
      </w:r>
      <w:proofErr w:type="spellEnd"/>
      <w:r w:rsidR="00BD721C">
        <w:t xml:space="preserve">, </w:t>
      </w:r>
      <w:r w:rsidR="003C602E">
        <w:t xml:space="preserve">deep </w:t>
      </w:r>
      <w:r w:rsidR="00BD721C">
        <w:t>neural networks, human activity</w:t>
      </w:r>
    </w:p>
    <w:bookmarkStart w:id="1" w:name="_Toc102779706"/>
    <w:p w14:paraId="034662B4" w14:textId="33F5D3F5" w:rsidR="0017509A" w:rsidRPr="00B872C8" w:rsidRDefault="00277B4E" w:rsidP="002F26B0">
      <w:pPr>
        <w:pStyle w:val="SectionTitle"/>
        <w:spacing w:line="480" w:lineRule="auto"/>
        <w:rPr>
          <w:b/>
          <w:bCs/>
        </w:rPr>
      </w:pPr>
      <w:sdt>
        <w:sdtPr>
          <w:rPr>
            <w:b/>
            <w:bCs/>
          </w:rPr>
          <w:alias w:val="Title"/>
          <w:tag w:val=""/>
          <w:id w:val="-1756435886"/>
          <w:placeholder>
            <w:docPart w:val="A05B5FBAD1057A41B4200EE8E3D4379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F5D04" w:rsidRPr="00B872C8">
            <w:rPr>
              <w:b/>
              <w:bCs/>
            </w:rPr>
            <w:t>Human Activity Classification from Time-Series Data</w:t>
          </w:r>
        </w:sdtContent>
      </w:sdt>
      <w:bookmarkEnd w:id="1"/>
    </w:p>
    <w:p w14:paraId="3E45558E" w14:textId="7C374440" w:rsidR="0017509A" w:rsidRDefault="00FD56FF" w:rsidP="002F26B0">
      <w:pPr>
        <w:spacing w:line="480" w:lineRule="auto"/>
      </w:pPr>
      <w:r>
        <w:t xml:space="preserve">The goal of this project is to </w:t>
      </w:r>
      <w:r w:rsidR="00C50088">
        <w:t>tailor</w:t>
      </w:r>
      <w:r w:rsidR="007424CC">
        <w:t xml:space="preserve"> </w:t>
      </w:r>
      <w:r w:rsidR="00304F87">
        <w:t xml:space="preserve">and </w:t>
      </w:r>
      <w:r w:rsidR="00C50088">
        <w:t>train</w:t>
      </w:r>
      <w:r w:rsidR="00304F87">
        <w:t xml:space="preserve"> a </w:t>
      </w:r>
      <w:r w:rsidR="00304F87">
        <w:t>SensorNet</w:t>
      </w:r>
      <w:sdt>
        <w:sdtPr>
          <w:id w:val="512119972"/>
          <w:citation/>
        </w:sdtPr>
        <w:sdtContent>
          <w:r w:rsidR="00304F87">
            <w:fldChar w:fldCharType="begin"/>
          </w:r>
          <w:r w:rsidR="00304F87">
            <w:instrText xml:space="preserve"> CITATION Jaf19 \l 1033 </w:instrText>
          </w:r>
          <w:r w:rsidR="00304F87">
            <w:fldChar w:fldCharType="separate"/>
          </w:r>
          <w:r w:rsidR="00BD7275">
            <w:rPr>
              <w:noProof/>
            </w:rPr>
            <w:t xml:space="preserve"> (Jafari, et al., 2019)</w:t>
          </w:r>
          <w:r w:rsidR="00304F87">
            <w:fldChar w:fldCharType="end"/>
          </w:r>
        </w:sdtContent>
      </w:sdt>
      <w:r w:rsidR="00304F87">
        <w:t xml:space="preserve"> Neural Network</w:t>
      </w:r>
      <w:r w:rsidR="00304F87">
        <w:t xml:space="preserve"> model </w:t>
      </w:r>
      <w:r w:rsidR="005D5FF4">
        <w:t xml:space="preserve">to classify </w:t>
      </w:r>
      <w:r w:rsidR="003F22E8">
        <w:t xml:space="preserve">human activity from </w:t>
      </w:r>
      <w:r w:rsidR="00583F6C">
        <w:t>a time-series data collected from a smartphone</w:t>
      </w:r>
      <w:r w:rsidR="004A6D1F">
        <w:t xml:space="preserve">’s accelerometer. The user </w:t>
      </w:r>
      <w:r w:rsidR="001023D2">
        <w:t>performs a series of moves w</w:t>
      </w:r>
      <w:r w:rsidR="00FB35D5">
        <w:t>hile holding their smartphone in their dominant hand.</w:t>
      </w:r>
    </w:p>
    <w:p w14:paraId="7EB256F4" w14:textId="77777777" w:rsidR="002F26B0" w:rsidRDefault="002F26B0">
      <w:pPr>
        <w:spacing w:line="480" w:lineRule="auto"/>
        <w:rPr>
          <w:rFonts w:asciiTheme="majorHAnsi" w:eastAsiaTheme="majorEastAsia" w:hAnsiTheme="majorHAnsi" w:cstheme="majorBidi"/>
          <w:b/>
          <w:bCs/>
        </w:rPr>
      </w:pPr>
      <w:r>
        <w:br w:type="page"/>
      </w:r>
    </w:p>
    <w:p w14:paraId="60BD97BC" w14:textId="37B03A1E" w:rsidR="004C5AB8" w:rsidRDefault="00C85ED6" w:rsidP="004C5AB8">
      <w:pPr>
        <w:pStyle w:val="Heading1"/>
      </w:pPr>
      <w:bookmarkStart w:id="2" w:name="_Toc102779707"/>
      <w:r>
        <w:lastRenderedPageBreak/>
        <w:t>Related Work</w:t>
      </w:r>
      <w:bookmarkEnd w:id="2"/>
    </w:p>
    <w:p w14:paraId="50B5B354" w14:textId="74D7BFDC" w:rsidR="00C85ED6" w:rsidRDefault="00856842" w:rsidP="006B7676">
      <w:pPr>
        <w:spacing w:line="276" w:lineRule="auto"/>
      </w:pPr>
      <w:sdt>
        <w:sdtPr>
          <w:id w:val="-576281939"/>
          <w:citation/>
        </w:sdtPr>
        <w:sdtContent>
          <w:r>
            <w:fldChar w:fldCharType="begin"/>
          </w:r>
          <w:r w:rsidR="00DA5B93">
            <w:instrText xml:space="preserve">CITATION alX17 \l 1033 </w:instrText>
          </w:r>
          <w:r>
            <w:fldChar w:fldCharType="separate"/>
          </w:r>
          <w:r w:rsidR="00BD7275">
            <w:rPr>
              <w:noProof/>
            </w:rPr>
            <w:t>(Li, et al., 2017)</w:t>
          </w:r>
          <w:r>
            <w:fldChar w:fldCharType="end"/>
          </w:r>
        </w:sdtContent>
      </w:sdt>
      <w:r w:rsidR="006D2B31">
        <w:t xml:space="preserve"> proposed a system to </w:t>
      </w:r>
      <w:r w:rsidR="00CF58C4">
        <w:t xml:space="preserve">recognize concurrent activities from data generated by </w:t>
      </w:r>
      <w:r w:rsidR="00851F26">
        <w:t xml:space="preserve">multiple sensors of different types. </w:t>
      </w:r>
      <w:r w:rsidR="00E47E48">
        <w:t xml:space="preserve">The </w:t>
      </w:r>
      <w:r w:rsidR="00EB6E13">
        <w:t xml:space="preserve">system was designed </w:t>
      </w:r>
      <w:r w:rsidR="00004395">
        <w:t xml:space="preserve">to be </w:t>
      </w:r>
      <w:r w:rsidR="00F547C0">
        <w:t xml:space="preserve">a single model capable of </w:t>
      </w:r>
      <w:r w:rsidR="00E57274">
        <w:t>working</w:t>
      </w:r>
      <w:r w:rsidR="00004395">
        <w:t xml:space="preserve"> across different </w:t>
      </w:r>
      <w:r w:rsidR="00F547C0">
        <w:t>sensors deployed in different domains. The</w:t>
      </w:r>
      <w:r w:rsidR="00E57274">
        <w:t xml:space="preserve"> </w:t>
      </w:r>
      <w:r w:rsidR="00BE46ED">
        <w:t xml:space="preserve">process is divided into two phases </w:t>
      </w:r>
      <w:r w:rsidR="00C12FAE">
        <w:t>–</w:t>
      </w:r>
      <w:r w:rsidR="00BE46ED">
        <w:t xml:space="preserve"> </w:t>
      </w:r>
      <w:r w:rsidR="00C12FAE">
        <w:t xml:space="preserve">feature extraction and </w:t>
      </w:r>
      <w:r w:rsidR="00524937">
        <w:t xml:space="preserve">decision making. The spatial features are extracted by passing the data </w:t>
      </w:r>
      <w:r w:rsidR="00CA4C8D">
        <w:t>to a CNN and then the temporal features by using an LSTM.</w:t>
      </w:r>
      <w:r w:rsidR="00592AC4">
        <w:t xml:space="preserve"> These features are fed into a binary</w:t>
      </w:r>
      <w:r w:rsidR="006541D6">
        <w:t xml:space="preserve"> classifier whose output indicates if an activity is currently in progress.</w:t>
      </w:r>
    </w:p>
    <w:p w14:paraId="061D17C4" w14:textId="3FAA9795" w:rsidR="00AE62E2" w:rsidRDefault="008264B7" w:rsidP="006B7676">
      <w:pPr>
        <w:spacing w:line="276" w:lineRule="auto"/>
      </w:pPr>
      <w:sdt>
        <w:sdtPr>
          <w:id w:val="-395131505"/>
          <w:citation/>
        </w:sdtPr>
        <w:sdtContent>
          <w:r>
            <w:fldChar w:fldCharType="begin"/>
          </w:r>
          <w:r w:rsidR="00653BB2">
            <w:instrText xml:space="preserve">CITATION Rad17 \l 1033 </w:instrText>
          </w:r>
          <w:r>
            <w:fldChar w:fldCharType="separate"/>
          </w:r>
          <w:r w:rsidR="00BD7275">
            <w:rPr>
              <w:noProof/>
            </w:rPr>
            <w:t>(Radu, et al., 2017)</w:t>
          </w:r>
          <w:r>
            <w:fldChar w:fldCharType="end"/>
          </w:r>
        </w:sdtContent>
      </w:sdt>
      <w:r w:rsidR="00D03707">
        <w:t xml:space="preserve"> </w:t>
      </w:r>
      <w:r w:rsidR="00D76E6F">
        <w:t xml:space="preserve">studied the benefits of </w:t>
      </w:r>
      <w:r w:rsidR="00967A57">
        <w:t xml:space="preserve">utilizing deep learning techniques to capture </w:t>
      </w:r>
      <w:r w:rsidR="00004D0C">
        <w:t xml:space="preserve">a user’s activity and context. </w:t>
      </w:r>
      <w:r w:rsidR="00B50D71">
        <w:t xml:space="preserve">The authors have developed four neural network architectures </w:t>
      </w:r>
      <w:r w:rsidR="00357AEB">
        <w:t xml:space="preserve">that are either based on CNNs or DNNs. Two of these models </w:t>
      </w:r>
      <w:r w:rsidR="00922D20">
        <w:t xml:space="preserve">follow a more traditional approach by training from a </w:t>
      </w:r>
      <w:r w:rsidR="00021D23">
        <w:t xml:space="preserve">continuous stream of all sensors. While the other </w:t>
      </w:r>
      <w:r w:rsidR="00B72978">
        <w:t xml:space="preserve">two models </w:t>
      </w:r>
      <w:r w:rsidR="00C048C1">
        <w:t xml:space="preserve">are deep model variants </w:t>
      </w:r>
      <w:r w:rsidR="00082D5E">
        <w:t>that</w:t>
      </w:r>
      <w:r w:rsidR="00A427F6">
        <w:t xml:space="preserve"> are designed to learn specific </w:t>
      </w:r>
      <w:r w:rsidR="00082D5E">
        <w:t>modality regions</w:t>
      </w:r>
      <w:r w:rsidR="00A427F6">
        <w:t xml:space="preserve">. This novel approach enables the models to </w:t>
      </w:r>
      <w:r w:rsidR="003E0806">
        <w:t>maximize the learn</w:t>
      </w:r>
      <w:r w:rsidR="00E96670">
        <w:t>ing of</w:t>
      </w:r>
      <w:r w:rsidR="003E0806">
        <w:t xml:space="preserve"> intra-modal correlations</w:t>
      </w:r>
      <w:r w:rsidR="00E96670">
        <w:t>.</w:t>
      </w:r>
    </w:p>
    <w:p w14:paraId="67025C80" w14:textId="1B5A6244" w:rsidR="00D175E5" w:rsidRPr="00C85ED6" w:rsidRDefault="00D175E5" w:rsidP="006B7676">
      <w:pPr>
        <w:spacing w:line="276" w:lineRule="auto"/>
      </w:pPr>
      <w:sdt>
        <w:sdtPr>
          <w:id w:val="-115991122"/>
          <w:citation/>
        </w:sdtPr>
        <w:sdtContent>
          <w:r>
            <w:fldChar w:fldCharType="begin"/>
          </w:r>
          <w:r>
            <w:instrText xml:space="preserve"> CITATION Yao17 \l 1033 </w:instrText>
          </w:r>
          <w:r>
            <w:fldChar w:fldCharType="separate"/>
          </w:r>
          <w:r w:rsidR="00BD7275">
            <w:rPr>
              <w:noProof/>
            </w:rPr>
            <w:t>(Yao, et al., 2017)</w:t>
          </w:r>
          <w:r>
            <w:fldChar w:fldCharType="end"/>
          </w:r>
        </w:sdtContent>
      </w:sdt>
      <w:r w:rsidR="00245B2B">
        <w:t xml:space="preserve"> have designed a</w:t>
      </w:r>
      <w:r w:rsidR="006F3775">
        <w:t xml:space="preserve"> low</w:t>
      </w:r>
      <w:r w:rsidR="00040F29">
        <w:t>-</w:t>
      </w:r>
      <w:r w:rsidR="006F3775">
        <w:t>power</w:t>
      </w:r>
      <w:r w:rsidR="00245B2B">
        <w:t xml:space="preserve"> unified deep learning framework that </w:t>
      </w:r>
      <w:r w:rsidR="00FB5460">
        <w:t xml:space="preserve">can </w:t>
      </w:r>
      <w:r w:rsidR="00B4311F">
        <w:t xml:space="preserve">extract features from </w:t>
      </w:r>
      <w:r w:rsidR="00A31BE9">
        <w:t xml:space="preserve">noisy signals </w:t>
      </w:r>
      <w:r w:rsidR="00DE455B">
        <w:t>and</w:t>
      </w:r>
      <w:r w:rsidR="00A31BE9">
        <w:t xml:space="preserve"> </w:t>
      </w:r>
      <w:r w:rsidR="0083798F">
        <w:t xml:space="preserve">build a model </w:t>
      </w:r>
      <w:r w:rsidR="00BC7F79">
        <w:t xml:space="preserve">that can </w:t>
      </w:r>
      <w:r w:rsidR="00040F29">
        <w:t>be employed</w:t>
      </w:r>
      <w:r w:rsidR="00350A8E">
        <w:t xml:space="preserve"> in a variety of fields.</w:t>
      </w:r>
      <w:r w:rsidR="00040F29">
        <w:t xml:space="preserve"> This framework is designed to work on time-series mobile sensing data. The approach is to extract the </w:t>
      </w:r>
      <w:r w:rsidR="00C03384">
        <w:t xml:space="preserve">local </w:t>
      </w:r>
      <w:r w:rsidR="008D2CC1">
        <w:t xml:space="preserve">interactions of similar sensors and global interactions between different sensors by </w:t>
      </w:r>
      <w:r w:rsidR="00CA7505">
        <w:t xml:space="preserve">employing a blend of Convolutional and Recurrent Neural networks. </w:t>
      </w:r>
      <w:r w:rsidR="00EC364F">
        <w:t xml:space="preserve">They tested the </w:t>
      </w:r>
      <w:r w:rsidR="006146B3">
        <w:t xml:space="preserve">framework </w:t>
      </w:r>
      <w:r w:rsidR="00E46FB6">
        <w:t xml:space="preserve">in different domains </w:t>
      </w:r>
      <w:r w:rsidR="00480905">
        <w:t>-</w:t>
      </w:r>
      <w:r w:rsidR="00F465BB">
        <w:t xml:space="preserve"> car tracking, human activity recognition, </w:t>
      </w:r>
      <w:r w:rsidR="00480905">
        <w:t>user identification – all from motion sensors.</w:t>
      </w:r>
      <w:r w:rsidR="00DE455B">
        <w:t xml:space="preserve"> This framework was designed to be installed on mobile devices and embedded systems.</w:t>
      </w:r>
    </w:p>
    <w:p w14:paraId="03A9B89A" w14:textId="77777777" w:rsidR="00C85ED6" w:rsidRDefault="00C85ED6" w:rsidP="006B7676">
      <w:pPr>
        <w:spacing w:line="276" w:lineRule="auto"/>
        <w:rPr>
          <w:rFonts w:asciiTheme="majorHAnsi" w:eastAsiaTheme="majorEastAsia" w:hAnsiTheme="majorHAnsi" w:cstheme="majorBidi"/>
          <w:b/>
          <w:bCs/>
        </w:rPr>
      </w:pPr>
      <w:r>
        <w:br w:type="page"/>
      </w:r>
    </w:p>
    <w:p w14:paraId="04EFEAFB" w14:textId="060B8994" w:rsidR="0017509A" w:rsidRDefault="00271298">
      <w:pPr>
        <w:pStyle w:val="Heading1"/>
      </w:pPr>
      <w:bookmarkStart w:id="3" w:name="_Toc102779708"/>
      <w:r w:rsidRPr="00271298">
        <w:lastRenderedPageBreak/>
        <w:t>Data Collection</w:t>
      </w:r>
      <w:bookmarkEnd w:id="3"/>
    </w:p>
    <w:p w14:paraId="0B7FAA09" w14:textId="61780450" w:rsidR="00740973" w:rsidRDefault="00732962" w:rsidP="006B7676">
      <w:pPr>
        <w:spacing w:line="276" w:lineRule="auto"/>
      </w:pPr>
      <w:r w:rsidRPr="00732962">
        <w:t>The project focuses on the classification of the different punches thrown by the user during a practice session of boxing. In the experimental setup, the user held an android smartphone in his dominant hand (right hand in this case). The movements were recorded using an app called “Physics Toolbox Sensor Suite Pro". The app keeps recording the movements of the smartphone while the user is performing his routine. The app collects data from the accelerometer of the device which includes the X, Y, Z axes, and the G-force. The data is polled at 100Hz. We have recorded a practice boxing session for 77 seconds for this project. The data is generated with the time stamp and the values of the above measurements in a CSV format. The columns in the CSV are (in order) – Time, X, Y, Z, G-force. Since the app saves the time in “</w:t>
      </w:r>
      <w:proofErr w:type="spellStart"/>
      <w:proofErr w:type="gramStart"/>
      <w:r w:rsidRPr="00732962">
        <w:t>ss.mmmmmm</w:t>
      </w:r>
      <w:proofErr w:type="spellEnd"/>
      <w:proofErr w:type="gramEnd"/>
      <w:r w:rsidRPr="00732962">
        <w:t>” (</w:t>
      </w:r>
      <w:proofErr w:type="spellStart"/>
      <w:r w:rsidRPr="00732962">
        <w:t>seconds.microseconds</w:t>
      </w:r>
      <w:proofErr w:type="spellEnd"/>
      <w:r w:rsidRPr="00732962">
        <w:t>) format, I have formatted the timestamps to GMT standard format using a custom Python script, to help with the next step.</w:t>
      </w:r>
    </w:p>
    <w:p w14:paraId="4E4F7440" w14:textId="77777777" w:rsidR="00C85ED6" w:rsidRDefault="00C85ED6" w:rsidP="006B7676">
      <w:pPr>
        <w:spacing w:line="276" w:lineRule="auto"/>
        <w:ind w:firstLine="0"/>
      </w:pPr>
    </w:p>
    <w:p w14:paraId="463EF5E7" w14:textId="3A14E2D9" w:rsidR="00A73863" w:rsidRDefault="00A73863" w:rsidP="006B7676">
      <w:pPr>
        <w:spacing w:line="276" w:lineRule="auto"/>
        <w:ind w:firstLine="0"/>
      </w:pPr>
      <w:r>
        <w:t>Table 1</w:t>
      </w:r>
    </w:p>
    <w:p w14:paraId="544A4DF9" w14:textId="6B03FB3A" w:rsidR="00A73863" w:rsidRDefault="00A73863" w:rsidP="006B7676">
      <w:pPr>
        <w:spacing w:line="276" w:lineRule="auto"/>
        <w:ind w:firstLine="0"/>
      </w:pPr>
      <w:r>
        <w:t>The features available data are described as below.</w:t>
      </w:r>
    </w:p>
    <w:tbl>
      <w:tblPr>
        <w:tblStyle w:val="APAReport"/>
        <w:tblW w:w="0" w:type="auto"/>
        <w:tblLook w:val="04A0" w:firstRow="1" w:lastRow="0" w:firstColumn="1" w:lastColumn="0" w:noHBand="0" w:noVBand="1"/>
      </w:tblPr>
      <w:tblGrid>
        <w:gridCol w:w="4675"/>
        <w:gridCol w:w="4675"/>
      </w:tblGrid>
      <w:tr w:rsidR="001E4772" w14:paraId="0CC98861" w14:textId="77777777" w:rsidTr="001E4772">
        <w:trPr>
          <w:cnfStyle w:val="100000000000" w:firstRow="1" w:lastRow="0" w:firstColumn="0" w:lastColumn="0" w:oddVBand="0" w:evenVBand="0" w:oddHBand="0" w:evenHBand="0" w:firstRowFirstColumn="0" w:firstRowLastColumn="0" w:lastRowFirstColumn="0" w:lastRowLastColumn="0"/>
        </w:trPr>
        <w:tc>
          <w:tcPr>
            <w:tcW w:w="4675" w:type="dxa"/>
          </w:tcPr>
          <w:p w14:paraId="50DD9B84" w14:textId="1C723F6B" w:rsidR="001E4772" w:rsidRDefault="001E4772" w:rsidP="006B7676">
            <w:pPr>
              <w:spacing w:line="276" w:lineRule="auto"/>
            </w:pPr>
            <w:r>
              <w:t>Feature</w:t>
            </w:r>
          </w:p>
        </w:tc>
        <w:tc>
          <w:tcPr>
            <w:tcW w:w="4675" w:type="dxa"/>
          </w:tcPr>
          <w:p w14:paraId="60A3F3B6" w14:textId="18C65C70" w:rsidR="001E4772" w:rsidRDefault="001E4772" w:rsidP="006B7676">
            <w:pPr>
              <w:spacing w:line="276" w:lineRule="auto"/>
            </w:pPr>
            <w:r>
              <w:t>Measurement</w:t>
            </w:r>
          </w:p>
        </w:tc>
      </w:tr>
      <w:tr w:rsidR="001E4772" w14:paraId="056E60D3" w14:textId="77777777" w:rsidTr="001E4772">
        <w:tc>
          <w:tcPr>
            <w:tcW w:w="4675" w:type="dxa"/>
          </w:tcPr>
          <w:p w14:paraId="2A819CFF" w14:textId="2DAF80E8" w:rsidR="001E4772" w:rsidRDefault="001E4772" w:rsidP="006B7676">
            <w:pPr>
              <w:spacing w:line="276" w:lineRule="auto"/>
            </w:pPr>
            <w:r>
              <w:t>TS</w:t>
            </w:r>
          </w:p>
        </w:tc>
        <w:tc>
          <w:tcPr>
            <w:tcW w:w="4675" w:type="dxa"/>
          </w:tcPr>
          <w:p w14:paraId="070E89D8" w14:textId="77777777" w:rsidR="001E4772" w:rsidRDefault="001E4772" w:rsidP="006B7676">
            <w:pPr>
              <w:spacing w:line="276" w:lineRule="auto"/>
            </w:pPr>
            <w:r>
              <w:t xml:space="preserve">Timestamp of the data in the format </w:t>
            </w:r>
          </w:p>
          <w:p w14:paraId="4970BF79" w14:textId="53CAC676" w:rsidR="001E4772" w:rsidRDefault="001E4772" w:rsidP="006B7676">
            <w:pPr>
              <w:spacing w:line="276" w:lineRule="auto"/>
            </w:pPr>
            <w:r>
              <w:t xml:space="preserve">(YYYY-MM-DD </w:t>
            </w:r>
            <w:proofErr w:type="spellStart"/>
            <w:r>
              <w:t>hh:</w:t>
            </w:r>
            <w:proofErr w:type="gramStart"/>
            <w:r>
              <w:t>mm:ss</w:t>
            </w:r>
            <w:proofErr w:type="gramEnd"/>
            <w:r>
              <w:t>.mmmmmm</w:t>
            </w:r>
            <w:proofErr w:type="spellEnd"/>
            <w:r>
              <w:t>)</w:t>
            </w:r>
          </w:p>
        </w:tc>
      </w:tr>
      <w:tr w:rsidR="001E4772" w14:paraId="3694EB0F" w14:textId="77777777" w:rsidTr="001E4772">
        <w:tc>
          <w:tcPr>
            <w:tcW w:w="4675" w:type="dxa"/>
          </w:tcPr>
          <w:p w14:paraId="76852649" w14:textId="40F117E7" w:rsidR="001E4772" w:rsidRDefault="001E4772" w:rsidP="006B7676">
            <w:pPr>
              <w:spacing w:line="276" w:lineRule="auto"/>
            </w:pPr>
            <w:proofErr w:type="spellStart"/>
            <w:r>
              <w:t>gFx</w:t>
            </w:r>
            <w:proofErr w:type="spellEnd"/>
          </w:p>
        </w:tc>
        <w:tc>
          <w:tcPr>
            <w:tcW w:w="4675" w:type="dxa"/>
          </w:tcPr>
          <w:p w14:paraId="6D1AC217" w14:textId="252C700A" w:rsidR="001E4772" w:rsidRDefault="001E4772" w:rsidP="006B7676">
            <w:pPr>
              <w:spacing w:line="276" w:lineRule="auto"/>
            </w:pPr>
            <w:r>
              <w:t>Linear acceleration in the X-axis</w:t>
            </w:r>
          </w:p>
        </w:tc>
      </w:tr>
      <w:tr w:rsidR="001E4772" w14:paraId="1A12B83B" w14:textId="77777777" w:rsidTr="001E4772">
        <w:tc>
          <w:tcPr>
            <w:tcW w:w="4675" w:type="dxa"/>
          </w:tcPr>
          <w:p w14:paraId="0A0A7E49" w14:textId="7C2EC7AA" w:rsidR="001E4772" w:rsidRDefault="001E4772" w:rsidP="006B7676">
            <w:pPr>
              <w:spacing w:line="276" w:lineRule="auto"/>
            </w:pPr>
            <w:proofErr w:type="spellStart"/>
            <w:r>
              <w:t>gFy</w:t>
            </w:r>
            <w:proofErr w:type="spellEnd"/>
          </w:p>
        </w:tc>
        <w:tc>
          <w:tcPr>
            <w:tcW w:w="4675" w:type="dxa"/>
          </w:tcPr>
          <w:p w14:paraId="4F9B7635" w14:textId="34D2FAF0" w:rsidR="001E4772" w:rsidRDefault="001E4772" w:rsidP="006B7676">
            <w:pPr>
              <w:spacing w:line="276" w:lineRule="auto"/>
            </w:pPr>
            <w:r>
              <w:t>Linear acceleration in the Y-axis</w:t>
            </w:r>
          </w:p>
        </w:tc>
      </w:tr>
      <w:tr w:rsidR="001E4772" w14:paraId="05A49208" w14:textId="77777777" w:rsidTr="001E4772">
        <w:tc>
          <w:tcPr>
            <w:tcW w:w="4675" w:type="dxa"/>
          </w:tcPr>
          <w:p w14:paraId="5B327544" w14:textId="29AEC14A" w:rsidR="001E4772" w:rsidRDefault="001E4772" w:rsidP="006B7676">
            <w:pPr>
              <w:spacing w:line="276" w:lineRule="auto"/>
            </w:pPr>
            <w:proofErr w:type="spellStart"/>
            <w:r>
              <w:t>gFz</w:t>
            </w:r>
            <w:proofErr w:type="spellEnd"/>
          </w:p>
        </w:tc>
        <w:tc>
          <w:tcPr>
            <w:tcW w:w="4675" w:type="dxa"/>
          </w:tcPr>
          <w:p w14:paraId="39C996A2" w14:textId="1CF191B8" w:rsidR="001E4772" w:rsidRDefault="001E4772" w:rsidP="006B7676">
            <w:pPr>
              <w:spacing w:line="276" w:lineRule="auto"/>
            </w:pPr>
            <w:r>
              <w:t>Linear acceleration in the Z-axis</w:t>
            </w:r>
          </w:p>
        </w:tc>
      </w:tr>
      <w:tr w:rsidR="001E4772" w14:paraId="78E0AAC9" w14:textId="77777777" w:rsidTr="001E4772">
        <w:tc>
          <w:tcPr>
            <w:tcW w:w="4675" w:type="dxa"/>
          </w:tcPr>
          <w:p w14:paraId="1582F3D5" w14:textId="303A0987" w:rsidR="001E4772" w:rsidRDefault="001E4772" w:rsidP="006B7676">
            <w:pPr>
              <w:spacing w:line="276" w:lineRule="auto"/>
            </w:pPr>
            <w:proofErr w:type="spellStart"/>
            <w:r>
              <w:t>TgF</w:t>
            </w:r>
            <w:proofErr w:type="spellEnd"/>
          </w:p>
        </w:tc>
        <w:tc>
          <w:tcPr>
            <w:tcW w:w="4675" w:type="dxa"/>
          </w:tcPr>
          <w:p w14:paraId="5BD0EB53" w14:textId="3A897ABD" w:rsidR="001E4772" w:rsidRDefault="001E4772" w:rsidP="006B7676">
            <w:pPr>
              <w:spacing w:line="276" w:lineRule="auto"/>
            </w:pPr>
            <w:r>
              <w:t>G-force of the device</w:t>
            </w:r>
          </w:p>
        </w:tc>
      </w:tr>
    </w:tbl>
    <w:p w14:paraId="082CAD63" w14:textId="77777777" w:rsidR="001E4772" w:rsidRDefault="001E4772" w:rsidP="006B7676">
      <w:pPr>
        <w:keepNext/>
        <w:spacing w:line="276" w:lineRule="auto"/>
        <w:ind w:firstLine="0"/>
      </w:pPr>
    </w:p>
    <w:p w14:paraId="19B9E42F" w14:textId="0E91BDD8" w:rsidR="005F0497" w:rsidRDefault="001C509F" w:rsidP="006B7676">
      <w:pPr>
        <w:keepNext/>
        <w:spacing w:line="276" w:lineRule="auto"/>
        <w:ind w:firstLine="0"/>
      </w:pPr>
      <w:r>
        <w:rPr>
          <w:noProof/>
        </w:rPr>
        <w:drawing>
          <wp:inline distT="0" distB="0" distL="0" distR="0" wp14:anchorId="415E6C4A" wp14:editId="65886A28">
            <wp:extent cx="5943600" cy="242951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15492759" w14:textId="7663D079" w:rsidR="001C509F" w:rsidRDefault="005F0497" w:rsidP="005F0497">
      <w:pPr>
        <w:pStyle w:val="Caption"/>
      </w:pPr>
      <w:r>
        <w:t xml:space="preserve">Figure </w:t>
      </w:r>
      <w:r>
        <w:fldChar w:fldCharType="begin"/>
      </w:r>
      <w:r>
        <w:instrText xml:space="preserve"> SEQ Figure \* ARABIC </w:instrText>
      </w:r>
      <w:r>
        <w:fldChar w:fldCharType="separate"/>
      </w:r>
      <w:r w:rsidR="00CE6FFD">
        <w:rPr>
          <w:noProof/>
        </w:rPr>
        <w:t>1</w:t>
      </w:r>
      <w:r>
        <w:fldChar w:fldCharType="end"/>
      </w:r>
      <w:r>
        <w:t xml:space="preserve"> </w:t>
      </w:r>
      <w:r w:rsidRPr="00C04F2B">
        <w:t xml:space="preserve">Time series data with 4 modalities – </w:t>
      </w:r>
      <w:proofErr w:type="spellStart"/>
      <w:r w:rsidRPr="00C04F2B">
        <w:t>gFx</w:t>
      </w:r>
      <w:proofErr w:type="spellEnd"/>
      <w:r w:rsidRPr="00C04F2B">
        <w:t xml:space="preserve">, </w:t>
      </w:r>
      <w:proofErr w:type="spellStart"/>
      <w:r w:rsidRPr="00C04F2B">
        <w:t>gFy</w:t>
      </w:r>
      <w:proofErr w:type="spellEnd"/>
      <w:r w:rsidRPr="00C04F2B">
        <w:t xml:space="preserve">, </w:t>
      </w:r>
      <w:proofErr w:type="spellStart"/>
      <w:r w:rsidRPr="00C04F2B">
        <w:t>gFz</w:t>
      </w:r>
      <w:proofErr w:type="spellEnd"/>
      <w:r w:rsidRPr="00C04F2B">
        <w:t xml:space="preserve">, </w:t>
      </w:r>
      <w:proofErr w:type="spellStart"/>
      <w:r w:rsidRPr="00C04F2B">
        <w:t>TgF</w:t>
      </w:r>
      <w:proofErr w:type="spellEnd"/>
      <w:r w:rsidRPr="00C04F2B">
        <w:t xml:space="preserve"> on the Y-axis and the elapsed time on the X-axis</w:t>
      </w:r>
    </w:p>
    <w:p w14:paraId="625C0D36" w14:textId="77777777" w:rsidR="003D4223" w:rsidRDefault="003D4223" w:rsidP="006B7676">
      <w:pPr>
        <w:spacing w:line="276" w:lineRule="auto"/>
        <w:rPr>
          <w:rFonts w:asciiTheme="majorHAnsi" w:eastAsiaTheme="majorEastAsia" w:hAnsiTheme="majorHAnsi" w:cstheme="majorBidi"/>
          <w:b/>
          <w:bCs/>
        </w:rPr>
      </w:pPr>
      <w:r>
        <w:br w:type="page"/>
      </w:r>
    </w:p>
    <w:p w14:paraId="799C03A2" w14:textId="7C36EE2C" w:rsidR="00C14426" w:rsidRDefault="00C14426" w:rsidP="00C14426">
      <w:pPr>
        <w:pStyle w:val="Heading1"/>
      </w:pPr>
      <w:bookmarkStart w:id="4" w:name="_Toc102779709"/>
      <w:r>
        <w:lastRenderedPageBreak/>
        <w:t>Data Labeling</w:t>
      </w:r>
      <w:bookmarkEnd w:id="4"/>
    </w:p>
    <w:p w14:paraId="50E04A24" w14:textId="42460DFC" w:rsidR="00C14426" w:rsidRDefault="00FF424C" w:rsidP="006B7676">
      <w:pPr>
        <w:spacing w:line="276" w:lineRule="auto"/>
      </w:pPr>
      <w:r w:rsidRPr="00FF424C">
        <w:t>Since the data generated by the smartphone is unlabeled, I have used an open-source data labeling tool “Label-Studio” to label the data. Label-Studio is a graphical user interface where we can drag along the timeline of the data and label those regions appropriately.</w:t>
      </w:r>
    </w:p>
    <w:p w14:paraId="016C4443" w14:textId="77777777" w:rsidR="001A7476" w:rsidRDefault="00BC0354" w:rsidP="006B7676">
      <w:pPr>
        <w:keepNext/>
        <w:spacing w:line="276" w:lineRule="auto"/>
        <w:ind w:firstLine="0"/>
      </w:pPr>
      <w:r>
        <w:rPr>
          <w:noProof/>
        </w:rPr>
        <w:drawing>
          <wp:inline distT="0" distB="0" distL="0" distR="0" wp14:anchorId="67FF3CDF" wp14:editId="7BCDE3C7">
            <wp:extent cx="5943600" cy="2216785"/>
            <wp:effectExtent l="0" t="0" r="0" b="5715"/>
            <wp:docPr id="1" name="Picture 1" descr="Diagram,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14:paraId="14935065" w14:textId="0EAAD929" w:rsidR="00BC0354" w:rsidRDefault="001A7476" w:rsidP="001A7476">
      <w:pPr>
        <w:pStyle w:val="Caption"/>
      </w:pPr>
      <w:r>
        <w:t xml:space="preserve">Figure </w:t>
      </w:r>
      <w:r>
        <w:fldChar w:fldCharType="begin"/>
      </w:r>
      <w:r>
        <w:instrText xml:space="preserve"> SEQ Figure \* ARABIC </w:instrText>
      </w:r>
      <w:r>
        <w:fldChar w:fldCharType="separate"/>
      </w:r>
      <w:r w:rsidR="00CE6FFD">
        <w:rPr>
          <w:noProof/>
        </w:rPr>
        <w:t>2</w:t>
      </w:r>
      <w:r>
        <w:fldChar w:fldCharType="end"/>
      </w:r>
      <w:r>
        <w:t xml:space="preserve"> </w:t>
      </w:r>
      <w:r w:rsidRPr="002B2773">
        <w:t>Label Studio interface snippet</w:t>
      </w:r>
    </w:p>
    <w:p w14:paraId="7FA141C5" w14:textId="4D8884F5" w:rsidR="00663A45" w:rsidRDefault="00663A45" w:rsidP="006B7676">
      <w:pPr>
        <w:spacing w:line="276" w:lineRule="auto"/>
      </w:pPr>
      <w:r w:rsidRPr="00663A45">
        <w:t>Label-Studio can take a CSV as input time-series data that can be added as a labeling project in the application. Once we finish the labeling tasks, we can export the annotations in the form of a JSON file. The JSON file contains the annotations as an array of labels assigned to regions of the time-series data denoted by the start and stop times. To add the labels to all the data points in the data, I have written a Python script to read the regions from the JSON file and assign the labels to the appropriate data points in those regions. I have assigned a constant label for the rest of the unlabeled regions of the time-series data. In this way, every data point in the time series has a label associated with it.</w:t>
      </w:r>
    </w:p>
    <w:p w14:paraId="07516DA9" w14:textId="77777777" w:rsidR="0063520C" w:rsidRDefault="0063520C" w:rsidP="006B7676">
      <w:pPr>
        <w:spacing w:line="276" w:lineRule="auto"/>
        <w:rPr>
          <w:rFonts w:asciiTheme="majorHAnsi" w:eastAsiaTheme="majorEastAsia" w:hAnsiTheme="majorHAnsi" w:cstheme="majorBidi"/>
          <w:b/>
          <w:bCs/>
        </w:rPr>
      </w:pPr>
      <w:r>
        <w:br w:type="page"/>
      </w:r>
    </w:p>
    <w:p w14:paraId="09618AD7" w14:textId="5D4DA8CB" w:rsidR="00663A45" w:rsidRDefault="001B6983" w:rsidP="001B6983">
      <w:pPr>
        <w:pStyle w:val="Heading1"/>
      </w:pPr>
      <w:bookmarkStart w:id="5" w:name="_Toc102779710"/>
      <w:r>
        <w:lastRenderedPageBreak/>
        <w:t>Creating 2-D Images</w:t>
      </w:r>
      <w:bookmarkEnd w:id="5"/>
    </w:p>
    <w:p w14:paraId="74ECBAFD" w14:textId="2F7BBB4F" w:rsidR="001B6983" w:rsidRPr="001B6983" w:rsidRDefault="0063520C" w:rsidP="006B7676">
      <w:pPr>
        <w:spacing w:line="276" w:lineRule="auto"/>
      </w:pPr>
      <w:r w:rsidRPr="0063520C">
        <w:t xml:space="preserve">We are using 4 features namely - </w:t>
      </w:r>
      <w:proofErr w:type="spellStart"/>
      <w:r w:rsidRPr="0063520C">
        <w:t>gFx</w:t>
      </w:r>
      <w:proofErr w:type="spellEnd"/>
      <w:r w:rsidRPr="0063520C">
        <w:t xml:space="preserve">, </w:t>
      </w:r>
      <w:proofErr w:type="spellStart"/>
      <w:r w:rsidRPr="0063520C">
        <w:t>gFy</w:t>
      </w:r>
      <w:proofErr w:type="spellEnd"/>
      <w:r w:rsidRPr="0063520C">
        <w:t xml:space="preserve">, </w:t>
      </w:r>
      <w:proofErr w:type="spellStart"/>
      <w:r w:rsidRPr="0063520C">
        <w:t>gFz</w:t>
      </w:r>
      <w:proofErr w:type="spellEnd"/>
      <w:r w:rsidRPr="0063520C">
        <w:t xml:space="preserve">, and </w:t>
      </w:r>
      <w:proofErr w:type="spellStart"/>
      <w:r w:rsidRPr="0063520C">
        <w:t>TgF</w:t>
      </w:r>
      <w:proofErr w:type="spellEnd"/>
      <w:r w:rsidRPr="0063520C">
        <w:t>, of the data to train the Neural Network model. The raw stream of data is first normalized column-wise using the l2 norm to normalize the scale of the data. The normalized data is converted into 2-D images by sliding a 64-size window through a transposed representation of the data. The window is slid across the data with a span size of 32. This step effectively generates 64-size 2-D representations of the data which are of the shape (4, 64) where 4 is the number of features and 64 is the size of the window. Since each image has only 1 label associated with it, the label at the end time stamp of the image window is considered the label for the image. This process created 330 images from the available time-series data.</w:t>
      </w:r>
    </w:p>
    <w:p w14:paraId="7755F7D2" w14:textId="687D9758" w:rsidR="00C14426" w:rsidRDefault="00096B5E" w:rsidP="00096B5E">
      <w:pPr>
        <w:pStyle w:val="Heading1"/>
      </w:pPr>
      <w:bookmarkStart w:id="6" w:name="_Toc102779711"/>
      <w:r w:rsidRPr="00096B5E">
        <w:t>Neural Network Architecture</w:t>
      </w:r>
      <w:bookmarkEnd w:id="6"/>
    </w:p>
    <w:p w14:paraId="37662DE8" w14:textId="402785C0" w:rsidR="00902D38" w:rsidRDefault="00902D38" w:rsidP="006B7676">
      <w:pPr>
        <w:spacing w:line="276" w:lineRule="auto"/>
      </w:pPr>
      <w:r>
        <w:t xml:space="preserve">The Deep Neural Network architecture that I have used to build the model is adapted from the research paper </w:t>
      </w:r>
      <w:r w:rsidRPr="00136D5A">
        <w:t>SensorNet: A Scalable and Low-Power Deep Convolutional Neural Network for Multimodal Data Classification</w:t>
      </w:r>
      <w:sdt>
        <w:sdtPr>
          <w:id w:val="243932249"/>
          <w:citation/>
        </w:sdtPr>
        <w:sdtContent>
          <w:r>
            <w:fldChar w:fldCharType="begin"/>
          </w:r>
          <w:r>
            <w:instrText xml:space="preserve"> CITATION Jaf19 \l 1033 </w:instrText>
          </w:r>
          <w:r>
            <w:fldChar w:fldCharType="separate"/>
          </w:r>
          <w:r w:rsidR="00BD7275">
            <w:rPr>
              <w:noProof/>
            </w:rPr>
            <w:t xml:space="preserve"> (Jafari, et al., 2019)</w:t>
          </w:r>
          <w:r>
            <w:fldChar w:fldCharType="end"/>
          </w:r>
        </w:sdtContent>
      </w:sdt>
      <w:r>
        <w:t xml:space="preserve">. This architecture is optimized to run smoothly on low-power devices like SoCs, or embedded systems. The NN architecture consists of 5 convolutional layers, 3 pooling layers, and 1 fully connected dense layer. The output layer is a </w:t>
      </w:r>
      <w:proofErr w:type="spellStart"/>
      <w:r>
        <w:t>Softmax</w:t>
      </w:r>
      <w:proofErr w:type="spellEnd"/>
      <w:r>
        <w:t xml:space="preserve"> layer that predicts the class of the passed input images. </w:t>
      </w:r>
    </w:p>
    <w:p w14:paraId="65FBF505" w14:textId="77777777" w:rsidR="00902D38" w:rsidRDefault="00902D38" w:rsidP="006B7676">
      <w:pPr>
        <w:spacing w:line="276" w:lineRule="auto"/>
      </w:pPr>
      <w:r>
        <w:t xml:space="preserve">The filters in the convolutional layers generate the shared features between the different dimensions or modalities of the data. Since it is assumed that there is no spatial correlation among the different modalities of the data, a filter of size (4, 5) is used in the first convolutional layer, and filters of size (1, 5) are used in the subsequent convolutional layers. To pass these learned features to the dense layer, there are 3 max-pooling layers that flatten the image with a pool size of (1, 2) after the second, fourth, and fifth convolutional layers. This flattened image is then passed to the final 2 fully connected layers of the network. First is a 64-node dense layer, which is fully connected to a 5-node (as we have 5 output classes) </w:t>
      </w:r>
      <w:proofErr w:type="spellStart"/>
      <w:r>
        <w:t>Softmax</w:t>
      </w:r>
      <w:proofErr w:type="spellEnd"/>
      <w:r>
        <w:t xml:space="preserve"> output layer that gives the probability scores for the different output classes.</w:t>
      </w:r>
    </w:p>
    <w:p w14:paraId="3523EA81" w14:textId="3940ACC9" w:rsidR="00096B5E" w:rsidRDefault="00902D38" w:rsidP="006B7676">
      <w:pPr>
        <w:spacing w:line="276" w:lineRule="auto"/>
      </w:pPr>
      <w:r>
        <w:t>I have chosen the “</w:t>
      </w:r>
      <w:proofErr w:type="spellStart"/>
      <w:r>
        <w:t>ReLU</w:t>
      </w:r>
      <w:proofErr w:type="spellEnd"/>
      <w:r>
        <w:t xml:space="preserve">” activation function, learning rate of 0.001, the “Adam” optimizer and the “Sparse Categorical </w:t>
      </w:r>
      <w:proofErr w:type="spellStart"/>
      <w:r>
        <w:t>Crossentropy</w:t>
      </w:r>
      <w:proofErr w:type="spellEnd"/>
      <w:r>
        <w:t>” as the loss function for the NN layers based on the results of hyperparameter tuning, which is explained in a further section.</w:t>
      </w:r>
    </w:p>
    <w:p w14:paraId="358DE248" w14:textId="77777777" w:rsidR="00034936" w:rsidRDefault="003E6D84" w:rsidP="006B7676">
      <w:pPr>
        <w:keepNext/>
        <w:spacing w:line="276" w:lineRule="auto"/>
        <w:ind w:firstLine="0"/>
      </w:pPr>
      <w:r>
        <w:rPr>
          <w:noProof/>
        </w:rPr>
        <w:lastRenderedPageBreak/>
        <w:drawing>
          <wp:inline distT="0" distB="0" distL="0" distR="0" wp14:anchorId="292DD8EA" wp14:editId="73E0002A">
            <wp:extent cx="5943600" cy="25977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0131637B" w14:textId="61C17885" w:rsidR="003E6D84" w:rsidRDefault="00034936" w:rsidP="00034936">
      <w:pPr>
        <w:pStyle w:val="Caption"/>
      </w:pPr>
      <w:r>
        <w:t xml:space="preserve">Figure </w:t>
      </w:r>
      <w:r>
        <w:fldChar w:fldCharType="begin"/>
      </w:r>
      <w:r>
        <w:instrText xml:space="preserve"> SEQ Figure \* ARABIC </w:instrText>
      </w:r>
      <w:r>
        <w:fldChar w:fldCharType="separate"/>
      </w:r>
      <w:r w:rsidR="00CE6FFD">
        <w:rPr>
          <w:noProof/>
        </w:rPr>
        <w:t>3</w:t>
      </w:r>
      <w:r>
        <w:fldChar w:fldCharType="end"/>
      </w:r>
      <w:r>
        <w:t xml:space="preserve"> SensorNet </w:t>
      </w:r>
      <w:proofErr w:type="spellStart"/>
      <w:r>
        <w:t>Architechture</w:t>
      </w:r>
      <w:proofErr w:type="spellEnd"/>
    </w:p>
    <w:p w14:paraId="50DB3B3B" w14:textId="77777777" w:rsidR="00EF6E1F" w:rsidRDefault="00EF6E1F" w:rsidP="00EF6E1F">
      <w:pPr>
        <w:spacing w:line="276" w:lineRule="auto"/>
        <w:ind w:firstLine="0"/>
      </w:pPr>
    </w:p>
    <w:p w14:paraId="2B4E669F" w14:textId="057C21DA" w:rsidR="00482D0F" w:rsidRDefault="00482D0F" w:rsidP="00EF6E1F">
      <w:pPr>
        <w:spacing w:line="276" w:lineRule="auto"/>
        <w:ind w:firstLine="0"/>
      </w:pPr>
      <w:r>
        <w:t>Table 2</w:t>
      </w:r>
    </w:p>
    <w:p w14:paraId="79C399E1" w14:textId="1EDC41B3" w:rsidR="00482D0F" w:rsidRDefault="00482D0F" w:rsidP="006B7676">
      <w:pPr>
        <w:spacing w:line="276" w:lineRule="auto"/>
        <w:ind w:firstLine="0"/>
      </w:pPr>
      <w:r>
        <w:t>This table contains the details of the architecture of the Neural Network.</w:t>
      </w:r>
    </w:p>
    <w:tbl>
      <w:tblPr>
        <w:tblStyle w:val="APAReport"/>
        <w:tblW w:w="0" w:type="auto"/>
        <w:tblLook w:val="04A0" w:firstRow="1" w:lastRow="0" w:firstColumn="1" w:lastColumn="0" w:noHBand="0" w:noVBand="1"/>
      </w:tblPr>
      <w:tblGrid>
        <w:gridCol w:w="4675"/>
        <w:gridCol w:w="4675"/>
      </w:tblGrid>
      <w:tr w:rsidR="00482D0F" w14:paraId="662125D8" w14:textId="77777777" w:rsidTr="00482D0F">
        <w:trPr>
          <w:cnfStyle w:val="100000000000" w:firstRow="1" w:lastRow="0" w:firstColumn="0" w:lastColumn="0" w:oddVBand="0" w:evenVBand="0" w:oddHBand="0" w:evenHBand="0" w:firstRowFirstColumn="0" w:firstRowLastColumn="0" w:lastRowFirstColumn="0" w:lastRowLastColumn="0"/>
        </w:trPr>
        <w:tc>
          <w:tcPr>
            <w:tcW w:w="4675" w:type="dxa"/>
          </w:tcPr>
          <w:p w14:paraId="0EAE4B55" w14:textId="71990DA9" w:rsidR="00482D0F" w:rsidRDefault="00482D0F" w:rsidP="006B7676">
            <w:pPr>
              <w:spacing w:line="276" w:lineRule="auto"/>
            </w:pPr>
            <w:r>
              <w:t>Layer</w:t>
            </w:r>
          </w:p>
        </w:tc>
        <w:tc>
          <w:tcPr>
            <w:tcW w:w="4675" w:type="dxa"/>
          </w:tcPr>
          <w:p w14:paraId="4F8CC2FC" w14:textId="7A3D79D7" w:rsidR="00482D0F" w:rsidRDefault="00482D0F" w:rsidP="006B7676">
            <w:pPr>
              <w:spacing w:line="276" w:lineRule="auto"/>
            </w:pPr>
            <w:r>
              <w:t>Configuration</w:t>
            </w:r>
          </w:p>
        </w:tc>
      </w:tr>
      <w:tr w:rsidR="00FE7ACE" w14:paraId="16397FAC" w14:textId="77777777" w:rsidTr="00482D0F">
        <w:tc>
          <w:tcPr>
            <w:tcW w:w="4675" w:type="dxa"/>
          </w:tcPr>
          <w:p w14:paraId="20B5C9AE" w14:textId="54876170" w:rsidR="00FE7ACE" w:rsidRDefault="00FE7ACE" w:rsidP="006B7676">
            <w:pPr>
              <w:spacing w:line="276" w:lineRule="auto"/>
            </w:pPr>
            <w:r>
              <w:t>Conv Mx5 64</w:t>
            </w:r>
          </w:p>
        </w:tc>
        <w:tc>
          <w:tcPr>
            <w:tcW w:w="4675" w:type="dxa"/>
          </w:tcPr>
          <w:p w14:paraId="1C9C7001" w14:textId="77777777" w:rsidR="00FE7ACE" w:rsidRDefault="00FE7ACE" w:rsidP="006B7676">
            <w:pPr>
              <w:spacing w:line="276" w:lineRule="auto"/>
            </w:pPr>
            <w:r>
              <w:t>64 node convolutional layer</w:t>
            </w:r>
          </w:p>
          <w:p w14:paraId="7906D580" w14:textId="38818798" w:rsidR="00FE7ACE" w:rsidRDefault="00FE7ACE" w:rsidP="006B7676">
            <w:pPr>
              <w:spacing w:line="276" w:lineRule="auto"/>
            </w:pPr>
            <w:r>
              <w:t>4x5 filter size</w:t>
            </w:r>
          </w:p>
        </w:tc>
      </w:tr>
      <w:tr w:rsidR="00FE7ACE" w14:paraId="4B69089D" w14:textId="77777777" w:rsidTr="00482D0F">
        <w:tc>
          <w:tcPr>
            <w:tcW w:w="4675" w:type="dxa"/>
          </w:tcPr>
          <w:p w14:paraId="36E399D0" w14:textId="68B1E2D2" w:rsidR="00FE7ACE" w:rsidRDefault="00FE7ACE" w:rsidP="006B7676">
            <w:pPr>
              <w:spacing w:line="276" w:lineRule="auto"/>
            </w:pPr>
            <w:r>
              <w:t>Conv 1x5 32</w:t>
            </w:r>
          </w:p>
        </w:tc>
        <w:tc>
          <w:tcPr>
            <w:tcW w:w="4675" w:type="dxa"/>
          </w:tcPr>
          <w:p w14:paraId="5C3B92A8" w14:textId="77777777" w:rsidR="00FE7ACE" w:rsidRDefault="00FE7ACE" w:rsidP="006B7676">
            <w:pPr>
              <w:spacing w:line="276" w:lineRule="auto"/>
            </w:pPr>
            <w:r>
              <w:t>32 node convolutional layer</w:t>
            </w:r>
          </w:p>
          <w:p w14:paraId="5490A078" w14:textId="747618F6" w:rsidR="00FE7ACE" w:rsidRDefault="00FE7ACE" w:rsidP="006B7676">
            <w:pPr>
              <w:spacing w:line="276" w:lineRule="auto"/>
            </w:pPr>
            <w:r>
              <w:t>1x5 filter size</w:t>
            </w:r>
          </w:p>
        </w:tc>
      </w:tr>
      <w:tr w:rsidR="00FE7ACE" w14:paraId="19C5F2AE" w14:textId="77777777" w:rsidTr="00482D0F">
        <w:tc>
          <w:tcPr>
            <w:tcW w:w="4675" w:type="dxa"/>
          </w:tcPr>
          <w:p w14:paraId="177C53E4" w14:textId="0B578A07" w:rsidR="00FE7ACE" w:rsidRDefault="00FE7ACE" w:rsidP="006B7676">
            <w:pPr>
              <w:spacing w:line="276" w:lineRule="auto"/>
            </w:pPr>
            <w:proofErr w:type="spellStart"/>
            <w:r>
              <w:t>MaxPool</w:t>
            </w:r>
            <w:proofErr w:type="spellEnd"/>
            <w:r>
              <w:t xml:space="preserve"> 1x2</w:t>
            </w:r>
          </w:p>
        </w:tc>
        <w:tc>
          <w:tcPr>
            <w:tcW w:w="4675" w:type="dxa"/>
          </w:tcPr>
          <w:p w14:paraId="71A87EB7" w14:textId="77777777" w:rsidR="00FE7ACE" w:rsidRDefault="00FE7ACE" w:rsidP="006B7676">
            <w:pPr>
              <w:spacing w:line="276" w:lineRule="auto"/>
            </w:pPr>
            <w:r>
              <w:t>Max pooling layer</w:t>
            </w:r>
          </w:p>
          <w:p w14:paraId="17AB180A" w14:textId="68121B4E" w:rsidR="00FE7ACE" w:rsidRDefault="00FE7ACE" w:rsidP="006B7676">
            <w:pPr>
              <w:spacing w:line="276" w:lineRule="auto"/>
            </w:pPr>
            <w:r>
              <w:t>Pool size (1, 2)</w:t>
            </w:r>
          </w:p>
        </w:tc>
      </w:tr>
      <w:tr w:rsidR="00FE7ACE" w14:paraId="5BE857A0" w14:textId="77777777" w:rsidTr="00482D0F">
        <w:tc>
          <w:tcPr>
            <w:tcW w:w="4675" w:type="dxa"/>
          </w:tcPr>
          <w:p w14:paraId="59FBB5C8" w14:textId="3856EC0F" w:rsidR="00FE7ACE" w:rsidRDefault="00FE7ACE" w:rsidP="006B7676">
            <w:pPr>
              <w:spacing w:line="276" w:lineRule="auto"/>
            </w:pPr>
            <w:r>
              <w:t>Conv 1x5 32</w:t>
            </w:r>
          </w:p>
        </w:tc>
        <w:tc>
          <w:tcPr>
            <w:tcW w:w="4675" w:type="dxa"/>
          </w:tcPr>
          <w:p w14:paraId="19AE5DAC" w14:textId="77777777" w:rsidR="00FE7ACE" w:rsidRDefault="00FE7ACE" w:rsidP="006B7676">
            <w:pPr>
              <w:spacing w:line="276" w:lineRule="auto"/>
            </w:pPr>
            <w:r>
              <w:t>32 node convolutional layer</w:t>
            </w:r>
          </w:p>
          <w:p w14:paraId="287998D1" w14:textId="514C5D42" w:rsidR="00FE7ACE" w:rsidRDefault="00FE7ACE" w:rsidP="006B7676">
            <w:pPr>
              <w:spacing w:line="276" w:lineRule="auto"/>
            </w:pPr>
            <w:r>
              <w:t>1x5 filter size</w:t>
            </w:r>
          </w:p>
        </w:tc>
      </w:tr>
      <w:tr w:rsidR="00FE7ACE" w14:paraId="03E98DA9" w14:textId="77777777" w:rsidTr="00482D0F">
        <w:tc>
          <w:tcPr>
            <w:tcW w:w="4675" w:type="dxa"/>
          </w:tcPr>
          <w:p w14:paraId="7B767CD3" w14:textId="79AADA28" w:rsidR="00FE7ACE" w:rsidRDefault="00FE7ACE" w:rsidP="006B7676">
            <w:pPr>
              <w:spacing w:line="276" w:lineRule="auto"/>
            </w:pPr>
            <w:r>
              <w:t>Conv 1x5 16</w:t>
            </w:r>
          </w:p>
        </w:tc>
        <w:tc>
          <w:tcPr>
            <w:tcW w:w="4675" w:type="dxa"/>
          </w:tcPr>
          <w:p w14:paraId="79A29BA4" w14:textId="77777777" w:rsidR="00FE7ACE" w:rsidRDefault="00FE7ACE" w:rsidP="006B7676">
            <w:pPr>
              <w:spacing w:line="276" w:lineRule="auto"/>
            </w:pPr>
            <w:r>
              <w:t>16 node convolutional layer</w:t>
            </w:r>
          </w:p>
          <w:p w14:paraId="0B9F937B" w14:textId="6E39EDA4" w:rsidR="00FE7ACE" w:rsidRDefault="00FE7ACE" w:rsidP="006B7676">
            <w:pPr>
              <w:spacing w:line="276" w:lineRule="auto"/>
            </w:pPr>
            <w:r>
              <w:t>1x5 filter size</w:t>
            </w:r>
          </w:p>
        </w:tc>
      </w:tr>
      <w:tr w:rsidR="00FE7ACE" w14:paraId="1B92BD92" w14:textId="77777777" w:rsidTr="00482D0F">
        <w:tc>
          <w:tcPr>
            <w:tcW w:w="4675" w:type="dxa"/>
          </w:tcPr>
          <w:p w14:paraId="31EC33CF" w14:textId="2A802126" w:rsidR="00FE7ACE" w:rsidRDefault="00FE7ACE" w:rsidP="006B7676">
            <w:pPr>
              <w:spacing w:line="276" w:lineRule="auto"/>
            </w:pPr>
            <w:proofErr w:type="spellStart"/>
            <w:r>
              <w:t>MaxPool</w:t>
            </w:r>
            <w:proofErr w:type="spellEnd"/>
            <w:r>
              <w:t xml:space="preserve"> 1x2</w:t>
            </w:r>
          </w:p>
        </w:tc>
        <w:tc>
          <w:tcPr>
            <w:tcW w:w="4675" w:type="dxa"/>
          </w:tcPr>
          <w:p w14:paraId="3F5EB194" w14:textId="77777777" w:rsidR="00FE7ACE" w:rsidRDefault="00FE7ACE" w:rsidP="006B7676">
            <w:pPr>
              <w:spacing w:line="276" w:lineRule="auto"/>
            </w:pPr>
            <w:r>
              <w:t>Max pooling layer</w:t>
            </w:r>
          </w:p>
          <w:p w14:paraId="4D8C5481" w14:textId="2ECF3E21" w:rsidR="00FE7ACE" w:rsidRDefault="00FE7ACE" w:rsidP="006B7676">
            <w:pPr>
              <w:spacing w:line="276" w:lineRule="auto"/>
            </w:pPr>
            <w:r>
              <w:t>Pool size (1, 2)</w:t>
            </w:r>
          </w:p>
        </w:tc>
      </w:tr>
      <w:tr w:rsidR="00FE7ACE" w14:paraId="143CC685" w14:textId="77777777" w:rsidTr="00482D0F">
        <w:tc>
          <w:tcPr>
            <w:tcW w:w="4675" w:type="dxa"/>
          </w:tcPr>
          <w:p w14:paraId="677F424F" w14:textId="108488F2" w:rsidR="00FE7ACE" w:rsidRDefault="00FE7ACE" w:rsidP="006B7676">
            <w:pPr>
              <w:spacing w:line="276" w:lineRule="auto"/>
            </w:pPr>
            <w:r>
              <w:t>Conv 1x5 16</w:t>
            </w:r>
          </w:p>
        </w:tc>
        <w:tc>
          <w:tcPr>
            <w:tcW w:w="4675" w:type="dxa"/>
          </w:tcPr>
          <w:p w14:paraId="5F8F36C7" w14:textId="77777777" w:rsidR="00FE7ACE" w:rsidRDefault="00FE7ACE" w:rsidP="006B7676">
            <w:pPr>
              <w:spacing w:line="276" w:lineRule="auto"/>
            </w:pPr>
            <w:r>
              <w:t>16 node convolutional layer</w:t>
            </w:r>
          </w:p>
          <w:p w14:paraId="181FBA5A" w14:textId="14355261" w:rsidR="00FE7ACE" w:rsidRDefault="00FE7ACE" w:rsidP="006B7676">
            <w:pPr>
              <w:spacing w:line="276" w:lineRule="auto"/>
            </w:pPr>
            <w:r>
              <w:t>1x5 filter size</w:t>
            </w:r>
          </w:p>
        </w:tc>
      </w:tr>
      <w:tr w:rsidR="00FE7ACE" w14:paraId="6326AD62" w14:textId="77777777" w:rsidTr="00482D0F">
        <w:tc>
          <w:tcPr>
            <w:tcW w:w="4675" w:type="dxa"/>
          </w:tcPr>
          <w:p w14:paraId="1CB50FA3" w14:textId="5DD670FA" w:rsidR="00FE7ACE" w:rsidRDefault="00FE7ACE" w:rsidP="006B7676">
            <w:pPr>
              <w:spacing w:line="276" w:lineRule="auto"/>
            </w:pPr>
            <w:proofErr w:type="spellStart"/>
            <w:r>
              <w:t>MaxPool</w:t>
            </w:r>
            <w:proofErr w:type="spellEnd"/>
            <w:r>
              <w:t xml:space="preserve"> 1x2</w:t>
            </w:r>
          </w:p>
        </w:tc>
        <w:tc>
          <w:tcPr>
            <w:tcW w:w="4675" w:type="dxa"/>
          </w:tcPr>
          <w:p w14:paraId="5CA5FDCC" w14:textId="77777777" w:rsidR="00FE7ACE" w:rsidRDefault="00FE7ACE" w:rsidP="006B7676">
            <w:pPr>
              <w:spacing w:line="276" w:lineRule="auto"/>
            </w:pPr>
            <w:r>
              <w:t>Max pooling layer</w:t>
            </w:r>
          </w:p>
          <w:p w14:paraId="69259DE1" w14:textId="67065B8A" w:rsidR="00FE7ACE" w:rsidRDefault="00FE7ACE" w:rsidP="006B7676">
            <w:pPr>
              <w:spacing w:line="276" w:lineRule="auto"/>
            </w:pPr>
            <w:r>
              <w:t>Pool size (1, 2)</w:t>
            </w:r>
          </w:p>
        </w:tc>
      </w:tr>
      <w:tr w:rsidR="00FE7ACE" w14:paraId="246CDE79" w14:textId="77777777" w:rsidTr="00482D0F">
        <w:tc>
          <w:tcPr>
            <w:tcW w:w="4675" w:type="dxa"/>
          </w:tcPr>
          <w:p w14:paraId="173D3726" w14:textId="7F9F8B8A" w:rsidR="00FE7ACE" w:rsidRDefault="00FE7ACE" w:rsidP="006B7676">
            <w:pPr>
              <w:spacing w:line="276" w:lineRule="auto"/>
            </w:pPr>
            <w:r>
              <w:t>Dense 64</w:t>
            </w:r>
          </w:p>
        </w:tc>
        <w:tc>
          <w:tcPr>
            <w:tcW w:w="4675" w:type="dxa"/>
          </w:tcPr>
          <w:p w14:paraId="2279598B" w14:textId="79F2B491" w:rsidR="00FE7ACE" w:rsidRDefault="00FE7ACE" w:rsidP="006B7676">
            <w:pPr>
              <w:spacing w:line="276" w:lineRule="auto"/>
            </w:pPr>
            <w:r>
              <w:t>64-node fully connected layer</w:t>
            </w:r>
          </w:p>
        </w:tc>
      </w:tr>
      <w:tr w:rsidR="00FE7ACE" w14:paraId="08473FDC" w14:textId="77777777" w:rsidTr="00482D0F">
        <w:tc>
          <w:tcPr>
            <w:tcW w:w="4675" w:type="dxa"/>
          </w:tcPr>
          <w:p w14:paraId="2250983C" w14:textId="30697EAA" w:rsidR="00FE7ACE" w:rsidRDefault="00FE7ACE" w:rsidP="006B7676">
            <w:pPr>
              <w:spacing w:line="276" w:lineRule="auto"/>
            </w:pPr>
            <w:proofErr w:type="spellStart"/>
            <w:r>
              <w:t>Softmax</w:t>
            </w:r>
            <w:proofErr w:type="spellEnd"/>
            <w:r>
              <w:t xml:space="preserve"> L</w:t>
            </w:r>
          </w:p>
        </w:tc>
        <w:tc>
          <w:tcPr>
            <w:tcW w:w="4675" w:type="dxa"/>
          </w:tcPr>
          <w:p w14:paraId="08ED078C" w14:textId="6F060D0B" w:rsidR="00FE7ACE" w:rsidRDefault="00FE7ACE" w:rsidP="006B7676">
            <w:pPr>
              <w:spacing w:line="276" w:lineRule="auto"/>
            </w:pPr>
            <w:r>
              <w:t xml:space="preserve">5-node </w:t>
            </w:r>
            <w:proofErr w:type="spellStart"/>
            <w:r>
              <w:t>Softmax</w:t>
            </w:r>
            <w:proofErr w:type="spellEnd"/>
            <w:r>
              <w:t xml:space="preserve"> output layer</w:t>
            </w:r>
          </w:p>
        </w:tc>
      </w:tr>
    </w:tbl>
    <w:p w14:paraId="2EAC6C05" w14:textId="722121D0" w:rsidR="00196AF4" w:rsidRDefault="00196AF4" w:rsidP="006B7676">
      <w:pPr>
        <w:spacing w:line="276" w:lineRule="auto"/>
        <w:ind w:firstLine="0"/>
        <w:rPr>
          <w:rFonts w:asciiTheme="majorHAnsi" w:eastAsiaTheme="majorEastAsia" w:hAnsiTheme="majorHAnsi" w:cstheme="majorBidi"/>
          <w:b/>
          <w:bCs/>
        </w:rPr>
      </w:pPr>
    </w:p>
    <w:p w14:paraId="7C1B1A27" w14:textId="77777777" w:rsidR="00196AF4" w:rsidRDefault="00196AF4" w:rsidP="006B7676">
      <w:pPr>
        <w:spacing w:line="276" w:lineRule="auto"/>
        <w:rPr>
          <w:rFonts w:asciiTheme="majorHAnsi" w:eastAsiaTheme="majorEastAsia" w:hAnsiTheme="majorHAnsi" w:cstheme="majorBidi"/>
          <w:b/>
          <w:bCs/>
        </w:rPr>
      </w:pPr>
      <w:r>
        <w:rPr>
          <w:rFonts w:asciiTheme="majorHAnsi" w:eastAsiaTheme="majorEastAsia" w:hAnsiTheme="majorHAnsi" w:cstheme="majorBidi"/>
          <w:b/>
          <w:bCs/>
        </w:rPr>
        <w:br w:type="page"/>
      </w:r>
    </w:p>
    <w:p w14:paraId="0B21C7AD" w14:textId="3FD9050F" w:rsidR="008946A3" w:rsidRDefault="00AD7308" w:rsidP="00196AF4">
      <w:pPr>
        <w:pStyle w:val="Heading1"/>
      </w:pPr>
      <w:bookmarkStart w:id="7" w:name="_Toc102779712"/>
      <w:r w:rsidRPr="00AD7308">
        <w:lastRenderedPageBreak/>
        <w:t>Model Pipeline</w:t>
      </w:r>
      <w:bookmarkEnd w:id="7"/>
    </w:p>
    <w:p w14:paraId="03A3E3A0" w14:textId="1B53CEB5" w:rsidR="000802F5" w:rsidRDefault="000802F5" w:rsidP="006B7676">
      <w:pPr>
        <w:spacing w:line="276" w:lineRule="auto"/>
      </w:pPr>
      <w:r w:rsidRPr="000802F5">
        <w:t>Now that we have described the input processing and NN architecture, the model pipeline is described in this section. The pipeline consists of 4 steps namely – input processing, data segmentation, model training, and model performance evaluation. The steps are described briefly below.</w:t>
      </w:r>
    </w:p>
    <w:p w14:paraId="792DBF68" w14:textId="2A89AC97" w:rsidR="006F50E8" w:rsidRDefault="006F50E8" w:rsidP="006B7676">
      <w:pPr>
        <w:spacing w:line="276" w:lineRule="auto"/>
      </w:pPr>
      <w:r w:rsidRPr="006F50E8">
        <w:rPr>
          <w:rStyle w:val="Heading4Char"/>
        </w:rPr>
        <w:t>Input Processing</w:t>
      </w:r>
      <w:r>
        <w:rPr>
          <w:rStyle w:val="Heading4Char"/>
        </w:rPr>
        <w:t xml:space="preserve">. </w:t>
      </w:r>
      <w:r w:rsidRPr="006F50E8">
        <w:t>This step is where the normal input time series data is converted into 2-D images along with the corresponding labels</w:t>
      </w:r>
      <w:r>
        <w:t>.</w:t>
      </w:r>
    </w:p>
    <w:p w14:paraId="7EAEF2DF" w14:textId="762E38C1" w:rsidR="006F50E8" w:rsidRDefault="006F50E8" w:rsidP="006B7676">
      <w:pPr>
        <w:spacing w:line="276" w:lineRule="auto"/>
      </w:pPr>
      <w:r w:rsidRPr="006F50E8">
        <w:rPr>
          <w:rStyle w:val="Heading4Char"/>
        </w:rPr>
        <w:t>Data Segmentation</w:t>
      </w:r>
      <w:r>
        <w:rPr>
          <w:rStyle w:val="Heading4Char"/>
        </w:rPr>
        <w:t xml:space="preserve">. </w:t>
      </w:r>
      <w:r w:rsidRPr="006F50E8">
        <w:t>This step is where we segment the data into training, validation, and testing sets. The proportions of the training, validation and testing data sets are 55%, 15%, and 30% respectively. The segmentation is done in the chronological order of the input images.</w:t>
      </w:r>
    </w:p>
    <w:p w14:paraId="5662DE46" w14:textId="2CA2228D" w:rsidR="001338E3" w:rsidRDefault="00F429B9" w:rsidP="006B7676">
      <w:pPr>
        <w:spacing w:line="276" w:lineRule="auto"/>
      </w:pPr>
      <w:r w:rsidRPr="00F429B9">
        <w:rPr>
          <w:rStyle w:val="Heading4Char"/>
        </w:rPr>
        <w:t>Model Training</w:t>
      </w:r>
      <w:r w:rsidR="001338E3">
        <w:rPr>
          <w:rStyle w:val="Heading4Char"/>
        </w:rPr>
        <w:t xml:space="preserve">. </w:t>
      </w:r>
      <w:r w:rsidR="00391954" w:rsidRPr="00391954">
        <w:t xml:space="preserve">This step is where we train the Neural Network model on the training data and then validate the learnings of the model with the validation data. The model I have used for this architecture is a </w:t>
      </w:r>
      <w:proofErr w:type="spellStart"/>
      <w:r w:rsidR="00391954" w:rsidRPr="00391954">
        <w:t>Keras</w:t>
      </w:r>
      <w:proofErr w:type="spellEnd"/>
      <w:r w:rsidR="00391954" w:rsidRPr="00391954">
        <w:t xml:space="preserve"> Sequential model, stacked with the layers as mentioned in the “Neural Network Architecture” section. The model is compiled with the “Adam” optimizer and a learning rate of 0.001. The model is trained with a batch size of 32 for 150 epochs and the loss function is “Sparse Categorical </w:t>
      </w:r>
      <w:proofErr w:type="spellStart"/>
      <w:r w:rsidR="00391954" w:rsidRPr="00391954">
        <w:t>Crossentropy</w:t>
      </w:r>
      <w:proofErr w:type="spellEnd"/>
      <w:r w:rsidR="00391954" w:rsidRPr="00391954">
        <w:t>”</w:t>
      </w:r>
      <w:r w:rsidR="00391954">
        <w:t>.</w:t>
      </w:r>
    </w:p>
    <w:p w14:paraId="63143D9B" w14:textId="61B5CE6C" w:rsidR="006F50E8" w:rsidRDefault="00000381" w:rsidP="006B7676">
      <w:pPr>
        <w:spacing w:line="276" w:lineRule="auto"/>
      </w:pPr>
      <w:r w:rsidRPr="00000381">
        <w:rPr>
          <w:rStyle w:val="Heading4Char"/>
        </w:rPr>
        <w:t>Model Performance Evaluation</w:t>
      </w:r>
      <w:r w:rsidR="00391954">
        <w:rPr>
          <w:rStyle w:val="Heading4Char"/>
        </w:rPr>
        <w:t xml:space="preserve">. </w:t>
      </w:r>
      <w:r w:rsidR="00941A79" w:rsidRPr="00941A79">
        <w:t>This step is where we test the model performance by predicting the labels for the testing data. I have considered the F-1 Score and the ROC-AUC plots as the basis for measuring the performance of the model.</w:t>
      </w:r>
    </w:p>
    <w:p w14:paraId="24CC25C5" w14:textId="77777777" w:rsidR="00490C0A" w:rsidRDefault="00490C0A" w:rsidP="00490C0A">
      <w:pPr>
        <w:spacing w:line="276" w:lineRule="auto"/>
        <w:ind w:firstLine="0"/>
      </w:pPr>
    </w:p>
    <w:p w14:paraId="36C29408" w14:textId="04C56BFB" w:rsidR="00391954" w:rsidRDefault="00A17D84" w:rsidP="00490C0A">
      <w:pPr>
        <w:pStyle w:val="Heading1"/>
      </w:pPr>
      <w:bookmarkStart w:id="8" w:name="_Toc102779713"/>
      <w:r w:rsidRPr="00A17D84">
        <w:t>Hyperparameter Tuning</w:t>
      </w:r>
      <w:bookmarkEnd w:id="8"/>
    </w:p>
    <w:p w14:paraId="43276012" w14:textId="05347D5F" w:rsidR="00A17D84" w:rsidRDefault="00B84A4C" w:rsidP="006B7676">
      <w:pPr>
        <w:spacing w:line="276" w:lineRule="auto"/>
      </w:pPr>
      <w:r w:rsidRPr="00B84A4C">
        <w:t>After the model pipeline was setup, I have trained the hyper parameters for the NN by making a grid of parameters to optimize by utilizing the “</w:t>
      </w:r>
      <w:proofErr w:type="spellStart"/>
      <w:r w:rsidRPr="00B84A4C">
        <w:t>RandomizedSearchCV</w:t>
      </w:r>
      <w:proofErr w:type="spellEnd"/>
      <w:r w:rsidRPr="00B84A4C">
        <w:t>” algorithm from “</w:t>
      </w:r>
      <w:proofErr w:type="spellStart"/>
      <w:r w:rsidRPr="00B84A4C">
        <w:t>SKLearn</w:t>
      </w:r>
      <w:proofErr w:type="spellEnd"/>
      <w:r w:rsidRPr="00B84A4C">
        <w:t>” Python module with 3 cross-fold validation. The “accuracy score” is used as the measure for optimizing the hyperparameters. The parameters that I have selected for tuning are as below.</w:t>
      </w:r>
    </w:p>
    <w:p w14:paraId="776D522A" w14:textId="77777777" w:rsidR="003E4E97" w:rsidRDefault="003E4E97" w:rsidP="006B7676">
      <w:pPr>
        <w:spacing w:line="276" w:lineRule="auto"/>
        <w:ind w:firstLine="0"/>
      </w:pPr>
      <w:r>
        <w:t>Table 3</w:t>
      </w:r>
    </w:p>
    <w:p w14:paraId="49BA47D4" w14:textId="293505AB" w:rsidR="003E4E97" w:rsidRDefault="003E4E97" w:rsidP="006B7676">
      <w:pPr>
        <w:spacing w:line="276" w:lineRule="auto"/>
        <w:ind w:firstLine="0"/>
      </w:pPr>
      <w:r>
        <w:t xml:space="preserve">This tables lists out the hyperparameters optimized for the Neural Network using </w:t>
      </w:r>
      <w:proofErr w:type="spellStart"/>
      <w:r>
        <w:t>RandomizedSearchCV</w:t>
      </w:r>
      <w:proofErr w:type="spellEnd"/>
      <w:r>
        <w:t>.</w:t>
      </w:r>
    </w:p>
    <w:tbl>
      <w:tblPr>
        <w:tblStyle w:val="APAReport"/>
        <w:tblW w:w="0" w:type="auto"/>
        <w:tblLook w:val="04A0" w:firstRow="1" w:lastRow="0" w:firstColumn="1" w:lastColumn="0" w:noHBand="0" w:noVBand="1"/>
      </w:tblPr>
      <w:tblGrid>
        <w:gridCol w:w="2044"/>
        <w:gridCol w:w="3575"/>
        <w:gridCol w:w="3741"/>
      </w:tblGrid>
      <w:tr w:rsidR="00F61763" w14:paraId="10FA33AD" w14:textId="57E27D69" w:rsidTr="000E1C1A">
        <w:trPr>
          <w:cnfStyle w:val="100000000000" w:firstRow="1" w:lastRow="0" w:firstColumn="0" w:lastColumn="0" w:oddVBand="0" w:evenVBand="0" w:oddHBand="0" w:evenHBand="0" w:firstRowFirstColumn="0" w:firstRowLastColumn="0" w:lastRowFirstColumn="0" w:lastRowLastColumn="0"/>
        </w:trPr>
        <w:tc>
          <w:tcPr>
            <w:tcW w:w="2893" w:type="dxa"/>
          </w:tcPr>
          <w:p w14:paraId="17398E5C" w14:textId="27C1F373" w:rsidR="00F61763" w:rsidRDefault="00F61763" w:rsidP="006B7676">
            <w:pPr>
              <w:spacing w:line="276" w:lineRule="auto"/>
            </w:pPr>
            <w:r w:rsidRPr="00FE36E5">
              <w:rPr>
                <w:b/>
                <w:bCs/>
              </w:rPr>
              <w:t>Tuned Parameter</w:t>
            </w:r>
          </w:p>
        </w:tc>
        <w:tc>
          <w:tcPr>
            <w:tcW w:w="3575" w:type="dxa"/>
          </w:tcPr>
          <w:p w14:paraId="1617252F" w14:textId="56A546A9" w:rsidR="00F61763" w:rsidRDefault="00F61763" w:rsidP="006B7676">
            <w:pPr>
              <w:spacing w:line="276" w:lineRule="auto"/>
            </w:pPr>
            <w:r w:rsidRPr="00FE36E5">
              <w:rPr>
                <w:b/>
                <w:bCs/>
              </w:rPr>
              <w:t>Range</w:t>
            </w:r>
          </w:p>
        </w:tc>
        <w:tc>
          <w:tcPr>
            <w:tcW w:w="2892" w:type="dxa"/>
          </w:tcPr>
          <w:p w14:paraId="26F20FB2" w14:textId="1D94B0F7" w:rsidR="00F61763" w:rsidRDefault="00F61763" w:rsidP="006B7676">
            <w:pPr>
              <w:spacing w:line="276" w:lineRule="auto"/>
            </w:pPr>
            <w:r w:rsidRPr="00FE36E5">
              <w:rPr>
                <w:b/>
                <w:bCs/>
              </w:rPr>
              <w:t>Optimized Value</w:t>
            </w:r>
          </w:p>
        </w:tc>
      </w:tr>
      <w:tr w:rsidR="000E1C1A" w14:paraId="22D28C82" w14:textId="0149F3BE" w:rsidTr="000E1C1A">
        <w:tc>
          <w:tcPr>
            <w:tcW w:w="2893" w:type="dxa"/>
          </w:tcPr>
          <w:p w14:paraId="699D1EC8" w14:textId="294157D0" w:rsidR="000E1C1A" w:rsidRDefault="000E1C1A" w:rsidP="006B7676">
            <w:pPr>
              <w:spacing w:line="276" w:lineRule="auto"/>
            </w:pPr>
            <w:r w:rsidRPr="00FE36E5">
              <w:t>Number of filters</w:t>
            </w:r>
          </w:p>
        </w:tc>
        <w:tc>
          <w:tcPr>
            <w:tcW w:w="3575" w:type="dxa"/>
          </w:tcPr>
          <w:p w14:paraId="4BB2BB91" w14:textId="49DFA2B2" w:rsidR="000E1C1A" w:rsidRDefault="000E1C1A" w:rsidP="006B7676">
            <w:pPr>
              <w:spacing w:line="276" w:lineRule="auto"/>
            </w:pPr>
            <w:r w:rsidRPr="00FE36E5">
              <w:t>[16, 32, 64</w:t>
            </w:r>
            <w:r>
              <w:t>, 128</w:t>
            </w:r>
            <w:r w:rsidRPr="00FE36E5">
              <w:t>]</w:t>
            </w:r>
          </w:p>
        </w:tc>
        <w:tc>
          <w:tcPr>
            <w:tcW w:w="2892" w:type="dxa"/>
          </w:tcPr>
          <w:p w14:paraId="0D1879B9" w14:textId="0EAF797C" w:rsidR="000E1C1A" w:rsidRDefault="000E1C1A" w:rsidP="006B7676">
            <w:pPr>
              <w:spacing w:line="276" w:lineRule="auto"/>
            </w:pPr>
            <w:r w:rsidRPr="00FE36E5">
              <w:rPr>
                <w:b/>
                <w:bCs/>
              </w:rPr>
              <w:t>64</w:t>
            </w:r>
          </w:p>
        </w:tc>
      </w:tr>
      <w:tr w:rsidR="000E1C1A" w14:paraId="1C9A8584" w14:textId="77DABA1D" w:rsidTr="000E1C1A">
        <w:tc>
          <w:tcPr>
            <w:tcW w:w="2893" w:type="dxa"/>
          </w:tcPr>
          <w:p w14:paraId="0265211C" w14:textId="4AD29E01" w:rsidR="000E1C1A" w:rsidRDefault="000E1C1A" w:rsidP="006B7676">
            <w:pPr>
              <w:spacing w:line="276" w:lineRule="auto"/>
            </w:pPr>
            <w:r w:rsidRPr="00FE36E5">
              <w:t>Activation function</w:t>
            </w:r>
          </w:p>
        </w:tc>
        <w:tc>
          <w:tcPr>
            <w:tcW w:w="3575" w:type="dxa"/>
          </w:tcPr>
          <w:p w14:paraId="7CB3E664" w14:textId="23716680" w:rsidR="000E1C1A" w:rsidRDefault="000E1C1A" w:rsidP="006B7676">
            <w:pPr>
              <w:spacing w:line="276" w:lineRule="auto"/>
            </w:pPr>
            <w:r w:rsidRPr="00FE36E5">
              <w:t>[</w:t>
            </w:r>
            <w:proofErr w:type="spellStart"/>
            <w:r w:rsidRPr="00FE36E5">
              <w:t>ReLU</w:t>
            </w:r>
            <w:proofErr w:type="spellEnd"/>
            <w:r w:rsidRPr="00FE36E5">
              <w:t>, Tanh]</w:t>
            </w:r>
          </w:p>
        </w:tc>
        <w:tc>
          <w:tcPr>
            <w:tcW w:w="2892" w:type="dxa"/>
          </w:tcPr>
          <w:p w14:paraId="1D22DBFB" w14:textId="7CD43C78" w:rsidR="000E1C1A" w:rsidRDefault="000E1C1A" w:rsidP="006B7676">
            <w:pPr>
              <w:spacing w:line="276" w:lineRule="auto"/>
            </w:pPr>
            <w:proofErr w:type="spellStart"/>
            <w:r w:rsidRPr="00FE36E5">
              <w:rPr>
                <w:b/>
                <w:bCs/>
              </w:rPr>
              <w:t>ReLU</w:t>
            </w:r>
            <w:proofErr w:type="spellEnd"/>
          </w:p>
        </w:tc>
      </w:tr>
      <w:tr w:rsidR="000E1C1A" w14:paraId="7F429924" w14:textId="57D99520" w:rsidTr="000E1C1A">
        <w:tc>
          <w:tcPr>
            <w:tcW w:w="2893" w:type="dxa"/>
          </w:tcPr>
          <w:p w14:paraId="6F00D4D1" w14:textId="0D04653B" w:rsidR="000E1C1A" w:rsidRDefault="000E1C1A" w:rsidP="006B7676">
            <w:pPr>
              <w:spacing w:line="276" w:lineRule="auto"/>
            </w:pPr>
            <w:r w:rsidRPr="00FE36E5">
              <w:t>Epochs</w:t>
            </w:r>
          </w:p>
        </w:tc>
        <w:tc>
          <w:tcPr>
            <w:tcW w:w="3575" w:type="dxa"/>
          </w:tcPr>
          <w:p w14:paraId="0DF15B27" w14:textId="5075FC30" w:rsidR="000E1C1A" w:rsidRDefault="000E1C1A" w:rsidP="006B7676">
            <w:pPr>
              <w:spacing w:line="276" w:lineRule="auto"/>
            </w:pPr>
            <w:r w:rsidRPr="00FE36E5">
              <w:t>[50, 100, 150, 200]</w:t>
            </w:r>
          </w:p>
        </w:tc>
        <w:tc>
          <w:tcPr>
            <w:tcW w:w="2892" w:type="dxa"/>
          </w:tcPr>
          <w:p w14:paraId="513AE2C9" w14:textId="7520D129" w:rsidR="000E1C1A" w:rsidRDefault="000E1C1A" w:rsidP="006B7676">
            <w:pPr>
              <w:spacing w:line="276" w:lineRule="auto"/>
            </w:pPr>
            <w:r w:rsidRPr="00FE36E5">
              <w:rPr>
                <w:b/>
                <w:bCs/>
              </w:rPr>
              <w:t>150</w:t>
            </w:r>
          </w:p>
        </w:tc>
      </w:tr>
      <w:tr w:rsidR="000E1C1A" w14:paraId="4B59A482" w14:textId="5E238092" w:rsidTr="000E1C1A">
        <w:tc>
          <w:tcPr>
            <w:tcW w:w="2893" w:type="dxa"/>
          </w:tcPr>
          <w:p w14:paraId="38FA0033" w14:textId="7CAC4C3E" w:rsidR="000E1C1A" w:rsidRDefault="000E1C1A" w:rsidP="006B7676">
            <w:pPr>
              <w:spacing w:line="276" w:lineRule="auto"/>
            </w:pPr>
            <w:r w:rsidRPr="00FE36E5">
              <w:t>Batch size</w:t>
            </w:r>
          </w:p>
        </w:tc>
        <w:tc>
          <w:tcPr>
            <w:tcW w:w="3575" w:type="dxa"/>
          </w:tcPr>
          <w:p w14:paraId="69E683C2" w14:textId="5958A669" w:rsidR="000E1C1A" w:rsidRDefault="000E1C1A" w:rsidP="006B7676">
            <w:pPr>
              <w:spacing w:line="276" w:lineRule="auto"/>
            </w:pPr>
            <w:r w:rsidRPr="00FE36E5">
              <w:t>[16, 32, 64, 128]</w:t>
            </w:r>
          </w:p>
        </w:tc>
        <w:tc>
          <w:tcPr>
            <w:tcW w:w="2892" w:type="dxa"/>
          </w:tcPr>
          <w:p w14:paraId="13083855" w14:textId="0704FE9F" w:rsidR="000E1C1A" w:rsidRDefault="000E1C1A" w:rsidP="006B7676">
            <w:pPr>
              <w:spacing w:line="276" w:lineRule="auto"/>
            </w:pPr>
            <w:r w:rsidRPr="00FE36E5">
              <w:rPr>
                <w:b/>
                <w:bCs/>
              </w:rPr>
              <w:t>32</w:t>
            </w:r>
          </w:p>
        </w:tc>
      </w:tr>
      <w:tr w:rsidR="000E1C1A" w14:paraId="7A55DE01" w14:textId="46A6831A" w:rsidTr="000E1C1A">
        <w:tc>
          <w:tcPr>
            <w:tcW w:w="2893" w:type="dxa"/>
          </w:tcPr>
          <w:p w14:paraId="4908F2CE" w14:textId="78F5CF1F" w:rsidR="000E1C1A" w:rsidRDefault="000E1C1A" w:rsidP="006B7676">
            <w:pPr>
              <w:spacing w:line="276" w:lineRule="auto"/>
            </w:pPr>
            <w:r w:rsidRPr="00FE36E5">
              <w:t>Loss function</w:t>
            </w:r>
          </w:p>
        </w:tc>
        <w:tc>
          <w:tcPr>
            <w:tcW w:w="3575" w:type="dxa"/>
          </w:tcPr>
          <w:p w14:paraId="7757B208" w14:textId="38F4F657" w:rsidR="000E1C1A" w:rsidRDefault="000E1C1A" w:rsidP="006B7676">
            <w:pPr>
              <w:spacing w:line="276" w:lineRule="auto"/>
            </w:pPr>
            <w:r w:rsidRPr="00FE36E5">
              <w:t>[“</w:t>
            </w:r>
            <w:proofErr w:type="spellStart"/>
            <w:r w:rsidRPr="00FE36E5">
              <w:t>CategoricalCrossEntropy</w:t>
            </w:r>
            <w:proofErr w:type="spellEnd"/>
            <w:r w:rsidRPr="00FE36E5">
              <w:t>”, “</w:t>
            </w:r>
            <w:proofErr w:type="spellStart"/>
            <w:r w:rsidRPr="00FE36E5">
              <w:t>SparseCategoricalCrossEntropy</w:t>
            </w:r>
            <w:proofErr w:type="spellEnd"/>
            <w:r w:rsidRPr="00FE36E5">
              <w:t>”]</w:t>
            </w:r>
          </w:p>
        </w:tc>
        <w:tc>
          <w:tcPr>
            <w:tcW w:w="2892" w:type="dxa"/>
          </w:tcPr>
          <w:p w14:paraId="7D004CD7" w14:textId="65A8BC74" w:rsidR="000E1C1A" w:rsidRDefault="000E1C1A" w:rsidP="006B7676">
            <w:pPr>
              <w:spacing w:line="276" w:lineRule="auto"/>
            </w:pPr>
            <w:r w:rsidRPr="00FE36E5">
              <w:t>“</w:t>
            </w:r>
            <w:proofErr w:type="spellStart"/>
            <w:r w:rsidRPr="00FE36E5">
              <w:rPr>
                <w:b/>
                <w:bCs/>
              </w:rPr>
              <w:t>SparseCategoricalCrossEntropy</w:t>
            </w:r>
            <w:proofErr w:type="spellEnd"/>
            <w:r w:rsidRPr="00FE36E5">
              <w:t>”</w:t>
            </w:r>
          </w:p>
        </w:tc>
      </w:tr>
      <w:tr w:rsidR="000E1C1A" w14:paraId="72897957" w14:textId="75337979" w:rsidTr="000E1C1A">
        <w:tc>
          <w:tcPr>
            <w:tcW w:w="2893" w:type="dxa"/>
          </w:tcPr>
          <w:p w14:paraId="4B32CB5E" w14:textId="0917C7FC" w:rsidR="000E1C1A" w:rsidRDefault="000E1C1A" w:rsidP="006B7676">
            <w:pPr>
              <w:spacing w:line="276" w:lineRule="auto"/>
            </w:pPr>
            <w:r w:rsidRPr="00FE36E5">
              <w:t>Optimizer</w:t>
            </w:r>
          </w:p>
        </w:tc>
        <w:tc>
          <w:tcPr>
            <w:tcW w:w="3575" w:type="dxa"/>
          </w:tcPr>
          <w:p w14:paraId="76B0AA7D" w14:textId="289B4C89" w:rsidR="000E1C1A" w:rsidRDefault="000E1C1A" w:rsidP="006B7676">
            <w:pPr>
              <w:spacing w:line="276" w:lineRule="auto"/>
            </w:pPr>
            <w:r w:rsidRPr="00FE36E5">
              <w:t>[“Adam”, “</w:t>
            </w:r>
            <w:proofErr w:type="spellStart"/>
            <w:r w:rsidRPr="00FE36E5">
              <w:t>RMSProp</w:t>
            </w:r>
            <w:proofErr w:type="spellEnd"/>
            <w:r w:rsidRPr="00FE36E5">
              <w:t>”, “SGD”]</w:t>
            </w:r>
          </w:p>
        </w:tc>
        <w:tc>
          <w:tcPr>
            <w:tcW w:w="2892" w:type="dxa"/>
          </w:tcPr>
          <w:p w14:paraId="52C81ECD" w14:textId="15528BCE" w:rsidR="000E1C1A" w:rsidRDefault="000E1C1A" w:rsidP="006B7676">
            <w:pPr>
              <w:spacing w:line="276" w:lineRule="auto"/>
            </w:pPr>
            <w:r w:rsidRPr="00FE36E5">
              <w:rPr>
                <w:b/>
                <w:bCs/>
              </w:rPr>
              <w:t>“Adam”</w:t>
            </w:r>
          </w:p>
        </w:tc>
      </w:tr>
      <w:tr w:rsidR="000E1C1A" w14:paraId="01F82FC4" w14:textId="07A715FA" w:rsidTr="000E1C1A">
        <w:tc>
          <w:tcPr>
            <w:tcW w:w="2893" w:type="dxa"/>
          </w:tcPr>
          <w:p w14:paraId="1F00E93B" w14:textId="705FBB6D" w:rsidR="000E1C1A" w:rsidRDefault="000E1C1A" w:rsidP="006B7676">
            <w:pPr>
              <w:spacing w:line="276" w:lineRule="auto"/>
            </w:pPr>
            <w:r w:rsidRPr="00FE36E5">
              <w:t>Learning Rate</w:t>
            </w:r>
          </w:p>
        </w:tc>
        <w:tc>
          <w:tcPr>
            <w:tcW w:w="3575" w:type="dxa"/>
          </w:tcPr>
          <w:p w14:paraId="01004232" w14:textId="68D3F0F2" w:rsidR="000E1C1A" w:rsidRDefault="000E1C1A" w:rsidP="006B7676">
            <w:pPr>
              <w:spacing w:line="276" w:lineRule="auto"/>
            </w:pPr>
            <w:r w:rsidRPr="00FE36E5">
              <w:t>[0.1, 0.01, 0.001, 0.0001]</w:t>
            </w:r>
          </w:p>
        </w:tc>
        <w:tc>
          <w:tcPr>
            <w:tcW w:w="2892" w:type="dxa"/>
          </w:tcPr>
          <w:p w14:paraId="3002D603" w14:textId="1ACA1343" w:rsidR="000E1C1A" w:rsidRDefault="000E1C1A" w:rsidP="006B7676">
            <w:pPr>
              <w:spacing w:line="276" w:lineRule="auto"/>
            </w:pPr>
            <w:r w:rsidRPr="00FE36E5">
              <w:rPr>
                <w:b/>
                <w:bCs/>
              </w:rPr>
              <w:t>0.001</w:t>
            </w:r>
          </w:p>
        </w:tc>
      </w:tr>
    </w:tbl>
    <w:p w14:paraId="7227377A" w14:textId="01415C51" w:rsidR="00746561" w:rsidRDefault="00746561" w:rsidP="006B7676">
      <w:pPr>
        <w:spacing w:line="276"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3024"/>
        <w:gridCol w:w="3005"/>
        <w:gridCol w:w="295"/>
      </w:tblGrid>
      <w:tr w:rsidR="00E53816" w14:paraId="47A3F397" w14:textId="77777777" w:rsidTr="00490C0A">
        <w:tc>
          <w:tcPr>
            <w:tcW w:w="3036" w:type="dxa"/>
          </w:tcPr>
          <w:p w14:paraId="12F6D8D9" w14:textId="7D3D6493" w:rsidR="00CA06F3" w:rsidRDefault="00746561" w:rsidP="006B7676">
            <w:pPr>
              <w:keepNext/>
              <w:spacing w:line="276" w:lineRule="auto"/>
              <w:ind w:firstLine="0"/>
            </w:pPr>
            <w:r>
              <w:lastRenderedPageBreak/>
              <w:br w:type="page"/>
            </w:r>
            <w:r w:rsidR="00673896">
              <w:rPr>
                <w:noProof/>
              </w:rPr>
              <w:drawing>
                <wp:inline distT="0" distB="0" distL="0" distR="0" wp14:anchorId="4156B0E9" wp14:editId="35CDBCE0">
                  <wp:extent cx="1784835" cy="1926590"/>
                  <wp:effectExtent l="0" t="0" r="635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3530" cy="1968358"/>
                          </a:xfrm>
                          <a:prstGeom prst="rect">
                            <a:avLst/>
                          </a:prstGeom>
                        </pic:spPr>
                      </pic:pic>
                    </a:graphicData>
                  </a:graphic>
                </wp:inline>
              </w:drawing>
            </w:r>
          </w:p>
          <w:p w14:paraId="68537AAB" w14:textId="5D95325B" w:rsidR="00E53816" w:rsidRDefault="00CA06F3" w:rsidP="00CE6FFD">
            <w:pPr>
              <w:pStyle w:val="Caption"/>
            </w:pPr>
            <w:r>
              <w:t xml:space="preserve">Figure </w:t>
            </w:r>
            <w:r>
              <w:fldChar w:fldCharType="begin"/>
            </w:r>
            <w:r>
              <w:instrText xml:space="preserve"> SEQ Figure \* ARABIC </w:instrText>
            </w:r>
            <w:r>
              <w:fldChar w:fldCharType="separate"/>
            </w:r>
            <w:r w:rsidR="00CE6FFD">
              <w:rPr>
                <w:noProof/>
              </w:rPr>
              <w:t>4</w:t>
            </w:r>
            <w:r>
              <w:fldChar w:fldCharType="end"/>
            </w:r>
            <w:r>
              <w:t>(a)</w:t>
            </w:r>
          </w:p>
        </w:tc>
        <w:tc>
          <w:tcPr>
            <w:tcW w:w="3024" w:type="dxa"/>
          </w:tcPr>
          <w:p w14:paraId="216A4539" w14:textId="77777777" w:rsidR="00CA06F3" w:rsidRDefault="00895D53" w:rsidP="006B7676">
            <w:pPr>
              <w:keepNext/>
              <w:spacing w:line="276" w:lineRule="auto"/>
              <w:ind w:firstLine="0"/>
            </w:pPr>
            <w:r>
              <w:rPr>
                <w:noProof/>
              </w:rPr>
              <w:drawing>
                <wp:inline distT="0" distB="0" distL="0" distR="0" wp14:anchorId="134FAFF0" wp14:editId="731D50EB">
                  <wp:extent cx="1783661" cy="193070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8041" cy="1967915"/>
                          </a:xfrm>
                          <a:prstGeom prst="rect">
                            <a:avLst/>
                          </a:prstGeom>
                        </pic:spPr>
                      </pic:pic>
                    </a:graphicData>
                  </a:graphic>
                </wp:inline>
              </w:drawing>
            </w:r>
          </w:p>
          <w:p w14:paraId="6595D660" w14:textId="7DDD710A" w:rsidR="00E53816" w:rsidRDefault="00CA06F3" w:rsidP="00CE6FFD">
            <w:pPr>
              <w:pStyle w:val="Caption"/>
            </w:pPr>
            <w:r>
              <w:t>Figure</w:t>
            </w:r>
            <w:r w:rsidR="00CE6FFD">
              <w:t xml:space="preserve"> 4</w:t>
            </w:r>
            <w:r>
              <w:t>(b)</w:t>
            </w:r>
          </w:p>
        </w:tc>
        <w:tc>
          <w:tcPr>
            <w:tcW w:w="3005" w:type="dxa"/>
          </w:tcPr>
          <w:p w14:paraId="12F80D35" w14:textId="77777777" w:rsidR="00CA06F3" w:rsidRDefault="00746561" w:rsidP="006B7676">
            <w:pPr>
              <w:keepNext/>
              <w:spacing w:line="276" w:lineRule="auto"/>
              <w:ind w:firstLine="0"/>
            </w:pPr>
            <w:r>
              <w:rPr>
                <w:noProof/>
              </w:rPr>
              <w:drawing>
                <wp:inline distT="0" distB="0" distL="0" distR="0" wp14:anchorId="285F9316" wp14:editId="759A8CE7">
                  <wp:extent cx="1771066" cy="1929197"/>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0301" cy="1950150"/>
                          </a:xfrm>
                          <a:prstGeom prst="rect">
                            <a:avLst/>
                          </a:prstGeom>
                        </pic:spPr>
                      </pic:pic>
                    </a:graphicData>
                  </a:graphic>
                </wp:inline>
              </w:drawing>
            </w:r>
          </w:p>
          <w:p w14:paraId="404DFC10" w14:textId="56F13079" w:rsidR="00E53816" w:rsidRDefault="00CA06F3" w:rsidP="00CE6FFD">
            <w:pPr>
              <w:pStyle w:val="Caption"/>
            </w:pPr>
            <w:r>
              <w:t xml:space="preserve">Figure </w:t>
            </w:r>
            <w:r w:rsidR="00CE6FFD">
              <w:t>4</w:t>
            </w:r>
            <w:r>
              <w:t>(c)</w:t>
            </w:r>
          </w:p>
        </w:tc>
        <w:tc>
          <w:tcPr>
            <w:tcW w:w="295" w:type="dxa"/>
          </w:tcPr>
          <w:p w14:paraId="0ACBCDD4" w14:textId="77777777" w:rsidR="00E53816" w:rsidRDefault="00E53816" w:rsidP="00CE6FFD">
            <w:pPr>
              <w:ind w:firstLine="0"/>
            </w:pPr>
          </w:p>
        </w:tc>
      </w:tr>
      <w:tr w:rsidR="00746561" w14:paraId="14A1A7E2" w14:textId="77777777" w:rsidTr="00490C0A">
        <w:tc>
          <w:tcPr>
            <w:tcW w:w="3036" w:type="dxa"/>
          </w:tcPr>
          <w:p w14:paraId="477E8B08" w14:textId="63C258CD" w:rsidR="00746561" w:rsidRDefault="00CE6FFD" w:rsidP="006B7676">
            <w:pPr>
              <w:spacing w:line="276" w:lineRule="auto"/>
              <w:ind w:firstLine="0"/>
              <w:rPr>
                <w:noProof/>
              </w:rPr>
            </w:pPr>
            <w:r>
              <w:rPr>
                <w:noProof/>
              </w:rPr>
              <mc:AlternateContent>
                <mc:Choice Requires="wps">
                  <w:drawing>
                    <wp:anchor distT="0" distB="0" distL="114300" distR="114300" simplePos="0" relativeHeight="251661312" behindDoc="0" locked="0" layoutInCell="1" allowOverlap="1" wp14:anchorId="331E0F37" wp14:editId="16F4ED98">
                      <wp:simplePos x="0" y="0"/>
                      <wp:positionH relativeFrom="column">
                        <wp:posOffset>-1270</wp:posOffset>
                      </wp:positionH>
                      <wp:positionV relativeFrom="paragraph">
                        <wp:posOffset>2136775</wp:posOffset>
                      </wp:positionV>
                      <wp:extent cx="173228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1B4B04F8" w14:textId="51DB83F4" w:rsidR="00CE6FFD" w:rsidRPr="00BB18D3" w:rsidRDefault="00CE6FFD" w:rsidP="00CE6FFD">
                                  <w:pPr>
                                    <w:pStyle w:val="Caption"/>
                                    <w:shd w:val="clear" w:color="auto" w:fill="FFFFFF" w:themeFill="background1"/>
                                    <w:rPr>
                                      <w:noProof/>
                                    </w:rPr>
                                  </w:pPr>
                                  <w:r>
                                    <w:t xml:space="preserve">Figure </w:t>
                                  </w:r>
                                  <w:r>
                                    <w:fldChar w:fldCharType="begin"/>
                                  </w:r>
                                  <w:r>
                                    <w:instrText xml:space="preserve"> SEQ Figure \* ARABIC </w:instrText>
                                  </w:r>
                                  <w:r>
                                    <w:fldChar w:fldCharType="separate"/>
                                  </w:r>
                                  <w:r>
                                    <w:rPr>
                                      <w:noProof/>
                                    </w:rPr>
                                    <w:t>5</w:t>
                                  </w:r>
                                  <w:r>
                                    <w:fldChar w:fldCharType="end"/>
                                  </w:r>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31E0F37" id="_x0000_t202" coordsize="21600,21600" o:spt="202" path="m,l,21600r21600,l21600,xe">
                      <v:stroke joinstyle="miter"/>
                      <v:path gradientshapeok="t" o:connecttype="rect"/>
                    </v:shapetype>
                    <v:shape id="Text Box 12" o:spid="_x0000_s1026" type="#_x0000_t202" style="position:absolute;margin-left:-.1pt;margin-top:168.25pt;width:136.4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" stroked="f">
                      <v:textbox style="mso-fit-shape-to-text:t" inset="0,0,0,0">
                        <w:txbxContent>
                          <w:p w14:paraId="1B4B04F8" w14:textId="51DB83F4" w:rsidR="00CE6FFD" w:rsidRPr="00BB18D3" w:rsidRDefault="00CE6FFD" w:rsidP="00CE6FFD">
                            <w:pPr>
                              <w:pStyle w:val="Caption"/>
                              <w:shd w:val="clear" w:color="auto" w:fill="FFFFFF" w:themeFill="background1"/>
                              <w:rPr>
                                <w:noProof/>
                              </w:rPr>
                            </w:pPr>
                            <w:r>
                              <w:t xml:space="preserve">Figure </w:t>
                            </w:r>
                            <w:r>
                              <w:fldChar w:fldCharType="begin"/>
                            </w:r>
                            <w:r>
                              <w:instrText xml:space="preserve"> SEQ Figure \* ARABIC </w:instrText>
                            </w:r>
                            <w:r>
                              <w:fldChar w:fldCharType="separate"/>
                            </w:r>
                            <w:r>
                              <w:rPr>
                                <w:noProof/>
                              </w:rPr>
                              <w:t>5</w:t>
                            </w:r>
                            <w:r>
                              <w:fldChar w:fldCharType="end"/>
                            </w:r>
                            <w:r>
                              <w:t>(d)</w:t>
                            </w:r>
                          </w:p>
                        </w:txbxContent>
                      </v:textbox>
                      <w10:wrap type="topAndBottom"/>
                    </v:shape>
                  </w:pict>
                </mc:Fallback>
              </mc:AlternateContent>
            </w:r>
            <w:r w:rsidR="00746561">
              <w:rPr>
                <w:noProof/>
              </w:rPr>
              <w:drawing>
                <wp:anchor distT="0" distB="0" distL="114300" distR="114300" simplePos="0" relativeHeight="251659264" behindDoc="0" locked="0" layoutInCell="1" allowOverlap="1" wp14:anchorId="092C870B" wp14:editId="4ED15F15">
                  <wp:simplePos x="0" y="0"/>
                  <wp:positionH relativeFrom="column">
                    <wp:posOffset>0</wp:posOffset>
                  </wp:positionH>
                  <wp:positionV relativeFrom="paragraph">
                    <wp:posOffset>177800</wp:posOffset>
                  </wp:positionV>
                  <wp:extent cx="1732280" cy="1931035"/>
                  <wp:effectExtent l="0" t="0" r="0" b="0"/>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2280" cy="1931035"/>
                          </a:xfrm>
                          <a:prstGeom prst="rect">
                            <a:avLst/>
                          </a:prstGeom>
                        </pic:spPr>
                      </pic:pic>
                    </a:graphicData>
                  </a:graphic>
                  <wp14:sizeRelH relativeFrom="page">
                    <wp14:pctWidth>0</wp14:pctWidth>
                  </wp14:sizeRelH>
                  <wp14:sizeRelV relativeFrom="page">
                    <wp14:pctHeight>0</wp14:pctHeight>
                  </wp14:sizeRelV>
                </wp:anchor>
              </w:drawing>
            </w:r>
          </w:p>
        </w:tc>
        <w:tc>
          <w:tcPr>
            <w:tcW w:w="3024" w:type="dxa"/>
          </w:tcPr>
          <w:p w14:paraId="5CA8952F" w14:textId="465C735C" w:rsidR="00746561" w:rsidRDefault="00746561" w:rsidP="00CE6FFD">
            <w:pPr>
              <w:ind w:firstLine="0"/>
              <w:rPr>
                <w:noProof/>
              </w:rPr>
            </w:pPr>
          </w:p>
        </w:tc>
        <w:tc>
          <w:tcPr>
            <w:tcW w:w="3005" w:type="dxa"/>
          </w:tcPr>
          <w:p w14:paraId="4A701FC3" w14:textId="77777777" w:rsidR="00746561" w:rsidRDefault="00746561" w:rsidP="00CE6FFD">
            <w:pPr>
              <w:ind w:firstLine="0"/>
              <w:rPr>
                <w:noProof/>
              </w:rPr>
            </w:pPr>
          </w:p>
        </w:tc>
        <w:tc>
          <w:tcPr>
            <w:tcW w:w="295" w:type="dxa"/>
          </w:tcPr>
          <w:p w14:paraId="4A7F6710" w14:textId="77777777" w:rsidR="00746561" w:rsidRDefault="00746561" w:rsidP="00CE6FFD">
            <w:pPr>
              <w:keepNext/>
              <w:ind w:firstLine="0"/>
            </w:pPr>
          </w:p>
        </w:tc>
      </w:tr>
    </w:tbl>
    <w:p w14:paraId="492609A6" w14:textId="3E2020BF" w:rsidR="00E53816" w:rsidRDefault="00CA06F3" w:rsidP="00CA06F3">
      <w:pPr>
        <w:pStyle w:val="Caption"/>
      </w:pPr>
      <w:r>
        <w:t xml:space="preserve">Parameter tuning accuracy improvement from 4(a) Optimizer, </w:t>
      </w:r>
      <w:r w:rsidRPr="00D55147">
        <w:t>4(</w:t>
      </w:r>
      <w:r>
        <w:t>b</w:t>
      </w:r>
      <w:r w:rsidRPr="00D55147">
        <w:t xml:space="preserve">) </w:t>
      </w:r>
      <w:r>
        <w:t>Batch Size</w:t>
      </w:r>
      <w:r w:rsidRPr="00D55147">
        <w:t>, 4(</w:t>
      </w:r>
      <w:r>
        <w:t>c</w:t>
      </w:r>
      <w:r w:rsidRPr="00D55147">
        <w:t xml:space="preserve">) </w:t>
      </w:r>
      <w:r>
        <w:t xml:space="preserve">Activation </w:t>
      </w:r>
      <w:r w:rsidR="0052158F">
        <w:t>Function</w:t>
      </w:r>
      <w:r w:rsidRPr="00D55147">
        <w:t>, 4(</w:t>
      </w:r>
      <w:r>
        <w:t>d</w:t>
      </w:r>
      <w:r w:rsidRPr="00D55147">
        <w:t xml:space="preserve">) </w:t>
      </w:r>
      <w:r>
        <w:t>No. of filters</w:t>
      </w:r>
      <w:r w:rsidRPr="00D55147">
        <w:t>,</w:t>
      </w:r>
    </w:p>
    <w:p w14:paraId="13ADDF3D" w14:textId="2335C589" w:rsidR="002B2E45" w:rsidRDefault="002B2E45" w:rsidP="006B7676">
      <w:pPr>
        <w:spacing w:line="276" w:lineRule="auto"/>
        <w:ind w:firstLine="0"/>
      </w:pPr>
    </w:p>
    <w:p w14:paraId="352347A8" w14:textId="105284C4" w:rsidR="00EB6143" w:rsidRPr="00EB6143" w:rsidRDefault="000E2608" w:rsidP="006B7676">
      <w:pPr>
        <w:spacing w:line="276" w:lineRule="auto"/>
        <w:ind w:firstLine="0"/>
      </w:pPr>
      <w:r>
        <w:br w:type="page"/>
      </w:r>
    </w:p>
    <w:p w14:paraId="34DF325F" w14:textId="3BB78F21" w:rsidR="003E4E97" w:rsidRDefault="00CE0684" w:rsidP="00876600">
      <w:pPr>
        <w:pStyle w:val="Heading1"/>
      </w:pPr>
      <w:bookmarkStart w:id="9" w:name="_Toc102779714"/>
      <w:r w:rsidRPr="00CE0684">
        <w:lastRenderedPageBreak/>
        <w:t>Model Performance</w:t>
      </w:r>
      <w:bookmarkEnd w:id="9"/>
    </w:p>
    <w:p w14:paraId="47760F1F" w14:textId="71EEC559" w:rsidR="00A317F3" w:rsidRDefault="00A317F3" w:rsidP="006B7676">
      <w:pPr>
        <w:spacing w:line="276" w:lineRule="auto"/>
      </w:pPr>
      <w:r w:rsidRPr="00A317F3">
        <w:t>The model performance is tested by evaluating the predictions of the model on the testing data. I have used “F-1 score” and “ROC-AUC” score and the “ROC” curves as the means to measure the model performance.</w:t>
      </w:r>
    </w:p>
    <w:p w14:paraId="56A4FCFE" w14:textId="77777777" w:rsidR="00EB6583" w:rsidRDefault="006136AC" w:rsidP="006B7676">
      <w:pPr>
        <w:keepNext/>
        <w:spacing w:line="276" w:lineRule="auto"/>
        <w:ind w:firstLine="0"/>
      </w:pPr>
      <w:r>
        <w:rPr>
          <w:noProof/>
        </w:rPr>
        <w:drawing>
          <wp:inline distT="0" distB="0" distL="0" distR="0" wp14:anchorId="243F019C" wp14:editId="110F6877">
            <wp:extent cx="5943600" cy="35661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015EC2D" w14:textId="5D30AC9E" w:rsidR="006136AC" w:rsidRDefault="00EB6583" w:rsidP="00EB6583">
      <w:pPr>
        <w:pStyle w:val="Caption"/>
      </w:pPr>
      <w:r>
        <w:t xml:space="preserve">Figure </w:t>
      </w:r>
      <w:r>
        <w:fldChar w:fldCharType="begin"/>
      </w:r>
      <w:r>
        <w:instrText xml:space="preserve"> SEQ Figure \* ARABIC </w:instrText>
      </w:r>
      <w:r>
        <w:fldChar w:fldCharType="separate"/>
      </w:r>
      <w:r w:rsidR="00CE6FFD">
        <w:rPr>
          <w:noProof/>
        </w:rPr>
        <w:t>7</w:t>
      </w:r>
      <w:r>
        <w:fldChar w:fldCharType="end"/>
      </w:r>
      <w:r>
        <w:t xml:space="preserve"> </w:t>
      </w:r>
      <w:r w:rsidRPr="00240BA8">
        <w:t>ROC-AUC curves for the output labels</w:t>
      </w:r>
    </w:p>
    <w:p w14:paraId="7734BB5A" w14:textId="77777777" w:rsidR="00A43AA7" w:rsidRDefault="00A43AA7" w:rsidP="006B7676">
      <w:pPr>
        <w:spacing w:line="276" w:lineRule="auto"/>
        <w:ind w:firstLine="0"/>
      </w:pPr>
    </w:p>
    <w:p w14:paraId="66D2A8CC" w14:textId="1D567773" w:rsidR="00A43AA7" w:rsidRDefault="00A43AA7" w:rsidP="00490C0A">
      <w:pPr>
        <w:spacing w:line="276" w:lineRule="auto"/>
        <w:ind w:firstLine="0"/>
      </w:pPr>
      <w:r>
        <w:t>Table 4</w:t>
      </w:r>
    </w:p>
    <w:p w14:paraId="3AA27A3E" w14:textId="1DB9B10F" w:rsidR="00A43AA7" w:rsidRDefault="00A43AA7" w:rsidP="006B7676">
      <w:pPr>
        <w:spacing w:line="276" w:lineRule="auto"/>
        <w:ind w:firstLine="0"/>
      </w:pPr>
      <w:r>
        <w:t>The following table lists the ROC-AUC accuracies and the F-1 scores of the model.</w:t>
      </w:r>
    </w:p>
    <w:tbl>
      <w:tblPr>
        <w:tblStyle w:val="APAReport"/>
        <w:tblW w:w="0" w:type="auto"/>
        <w:tblLook w:val="04A0" w:firstRow="1" w:lastRow="0" w:firstColumn="1" w:lastColumn="0" w:noHBand="0" w:noVBand="1"/>
      </w:tblPr>
      <w:tblGrid>
        <w:gridCol w:w="3120"/>
        <w:gridCol w:w="3120"/>
        <w:gridCol w:w="3120"/>
      </w:tblGrid>
      <w:tr w:rsidR="00E4168E" w:rsidRPr="00E4168E" w14:paraId="132652FA" w14:textId="77777777" w:rsidTr="00E4168E">
        <w:trPr>
          <w:cnfStyle w:val="100000000000" w:firstRow="1" w:lastRow="0" w:firstColumn="0" w:lastColumn="0" w:oddVBand="0" w:evenVBand="0" w:oddHBand="0" w:evenHBand="0" w:firstRowFirstColumn="0" w:firstRowLastColumn="0" w:lastRowFirstColumn="0" w:lastRowLastColumn="0"/>
        </w:trPr>
        <w:tc>
          <w:tcPr>
            <w:tcW w:w="3120" w:type="dxa"/>
          </w:tcPr>
          <w:p w14:paraId="5C6B1697" w14:textId="77777777" w:rsidR="00E4168E" w:rsidRPr="00E4168E" w:rsidRDefault="00E4168E" w:rsidP="006B7676">
            <w:pPr>
              <w:spacing w:line="276" w:lineRule="auto"/>
            </w:pPr>
            <w:r w:rsidRPr="00E4168E">
              <w:t>Output Label</w:t>
            </w:r>
          </w:p>
        </w:tc>
        <w:tc>
          <w:tcPr>
            <w:tcW w:w="3120" w:type="dxa"/>
          </w:tcPr>
          <w:p w14:paraId="134E953F" w14:textId="77777777" w:rsidR="00E4168E" w:rsidRPr="00E4168E" w:rsidRDefault="00E4168E" w:rsidP="006B7676">
            <w:pPr>
              <w:spacing w:line="276" w:lineRule="auto"/>
            </w:pPr>
            <w:r w:rsidRPr="00E4168E">
              <w:t>ROC-AUC (Higher is better)</w:t>
            </w:r>
          </w:p>
        </w:tc>
        <w:tc>
          <w:tcPr>
            <w:tcW w:w="3120" w:type="dxa"/>
          </w:tcPr>
          <w:p w14:paraId="48C04510" w14:textId="77777777" w:rsidR="00E4168E" w:rsidRPr="00E4168E" w:rsidRDefault="00E4168E" w:rsidP="006B7676">
            <w:pPr>
              <w:spacing w:line="276" w:lineRule="auto"/>
            </w:pPr>
            <w:r w:rsidRPr="00E4168E">
              <w:t>F-1 Score (Higher is better)</w:t>
            </w:r>
          </w:p>
        </w:tc>
      </w:tr>
      <w:tr w:rsidR="00E4168E" w:rsidRPr="00E4168E" w14:paraId="0AE96C8E" w14:textId="77777777" w:rsidTr="00E4168E">
        <w:tc>
          <w:tcPr>
            <w:tcW w:w="3120" w:type="dxa"/>
          </w:tcPr>
          <w:p w14:paraId="404A0455" w14:textId="77777777" w:rsidR="00E4168E" w:rsidRPr="00E4168E" w:rsidRDefault="00E4168E" w:rsidP="006B7676">
            <w:pPr>
              <w:spacing w:line="276" w:lineRule="auto"/>
            </w:pPr>
            <w:r w:rsidRPr="00E4168E">
              <w:t>Idle</w:t>
            </w:r>
          </w:p>
        </w:tc>
        <w:tc>
          <w:tcPr>
            <w:tcW w:w="3120" w:type="dxa"/>
          </w:tcPr>
          <w:p w14:paraId="7294FD9A" w14:textId="77777777" w:rsidR="00E4168E" w:rsidRPr="00E4168E" w:rsidRDefault="00E4168E" w:rsidP="006B7676">
            <w:pPr>
              <w:spacing w:line="276" w:lineRule="auto"/>
            </w:pPr>
            <w:r w:rsidRPr="00E4168E">
              <w:t>0.93</w:t>
            </w:r>
          </w:p>
        </w:tc>
        <w:tc>
          <w:tcPr>
            <w:tcW w:w="3120" w:type="dxa"/>
          </w:tcPr>
          <w:p w14:paraId="58D1FD25" w14:textId="77777777" w:rsidR="00E4168E" w:rsidRPr="00E4168E" w:rsidRDefault="00E4168E" w:rsidP="006B7676">
            <w:pPr>
              <w:spacing w:line="276" w:lineRule="auto"/>
            </w:pPr>
            <w:r w:rsidRPr="00E4168E">
              <w:t>0.88</w:t>
            </w:r>
          </w:p>
        </w:tc>
      </w:tr>
      <w:tr w:rsidR="00E4168E" w:rsidRPr="00E4168E" w14:paraId="0A20108F" w14:textId="77777777" w:rsidTr="00E4168E">
        <w:tc>
          <w:tcPr>
            <w:tcW w:w="3120" w:type="dxa"/>
          </w:tcPr>
          <w:p w14:paraId="37F63D95" w14:textId="77777777" w:rsidR="00E4168E" w:rsidRPr="00E4168E" w:rsidRDefault="00E4168E" w:rsidP="006B7676">
            <w:pPr>
              <w:spacing w:line="276" w:lineRule="auto"/>
            </w:pPr>
            <w:r w:rsidRPr="00E4168E">
              <w:t>Cross</w:t>
            </w:r>
          </w:p>
        </w:tc>
        <w:tc>
          <w:tcPr>
            <w:tcW w:w="3120" w:type="dxa"/>
          </w:tcPr>
          <w:p w14:paraId="7CA5473B" w14:textId="77777777" w:rsidR="00E4168E" w:rsidRPr="00E4168E" w:rsidRDefault="00E4168E" w:rsidP="006B7676">
            <w:pPr>
              <w:spacing w:line="276" w:lineRule="auto"/>
            </w:pPr>
            <w:r w:rsidRPr="00E4168E">
              <w:t>0.87</w:t>
            </w:r>
          </w:p>
        </w:tc>
        <w:tc>
          <w:tcPr>
            <w:tcW w:w="3120" w:type="dxa"/>
          </w:tcPr>
          <w:p w14:paraId="6BAA94EC" w14:textId="77777777" w:rsidR="00E4168E" w:rsidRPr="00E4168E" w:rsidRDefault="00E4168E" w:rsidP="006B7676">
            <w:pPr>
              <w:spacing w:line="276" w:lineRule="auto"/>
            </w:pPr>
            <w:r w:rsidRPr="00E4168E">
              <w:t>0.33</w:t>
            </w:r>
          </w:p>
        </w:tc>
      </w:tr>
      <w:tr w:rsidR="00E4168E" w:rsidRPr="00E4168E" w14:paraId="09C0B63C" w14:textId="77777777" w:rsidTr="00E4168E">
        <w:tc>
          <w:tcPr>
            <w:tcW w:w="3120" w:type="dxa"/>
          </w:tcPr>
          <w:p w14:paraId="0B27E3F1" w14:textId="77777777" w:rsidR="00E4168E" w:rsidRPr="00E4168E" w:rsidRDefault="00E4168E" w:rsidP="006B7676">
            <w:pPr>
              <w:spacing w:line="276" w:lineRule="auto"/>
            </w:pPr>
            <w:r w:rsidRPr="00E4168E">
              <w:t>Hook</w:t>
            </w:r>
          </w:p>
        </w:tc>
        <w:tc>
          <w:tcPr>
            <w:tcW w:w="3120" w:type="dxa"/>
          </w:tcPr>
          <w:p w14:paraId="14604B8D" w14:textId="77777777" w:rsidR="00E4168E" w:rsidRPr="00E4168E" w:rsidRDefault="00E4168E" w:rsidP="006B7676">
            <w:pPr>
              <w:spacing w:line="276" w:lineRule="auto"/>
            </w:pPr>
            <w:r w:rsidRPr="00E4168E">
              <w:t>0.89</w:t>
            </w:r>
          </w:p>
        </w:tc>
        <w:tc>
          <w:tcPr>
            <w:tcW w:w="3120" w:type="dxa"/>
          </w:tcPr>
          <w:p w14:paraId="4D3F2023" w14:textId="77777777" w:rsidR="00E4168E" w:rsidRPr="00E4168E" w:rsidRDefault="00E4168E" w:rsidP="006B7676">
            <w:pPr>
              <w:spacing w:line="276" w:lineRule="auto"/>
            </w:pPr>
            <w:r w:rsidRPr="00E4168E">
              <w:t>0.87</w:t>
            </w:r>
          </w:p>
        </w:tc>
      </w:tr>
      <w:tr w:rsidR="00E4168E" w:rsidRPr="00E4168E" w14:paraId="7C32082F" w14:textId="77777777" w:rsidTr="00E4168E">
        <w:tc>
          <w:tcPr>
            <w:tcW w:w="3120" w:type="dxa"/>
          </w:tcPr>
          <w:p w14:paraId="411BD544" w14:textId="77777777" w:rsidR="00E4168E" w:rsidRPr="00E4168E" w:rsidRDefault="00E4168E" w:rsidP="006B7676">
            <w:pPr>
              <w:spacing w:line="276" w:lineRule="auto"/>
            </w:pPr>
            <w:r w:rsidRPr="00E4168E">
              <w:t>Jab</w:t>
            </w:r>
          </w:p>
        </w:tc>
        <w:tc>
          <w:tcPr>
            <w:tcW w:w="3120" w:type="dxa"/>
          </w:tcPr>
          <w:p w14:paraId="63D177C1" w14:textId="77777777" w:rsidR="00E4168E" w:rsidRPr="00E4168E" w:rsidRDefault="00E4168E" w:rsidP="006B7676">
            <w:pPr>
              <w:spacing w:line="276" w:lineRule="auto"/>
            </w:pPr>
            <w:r w:rsidRPr="00E4168E">
              <w:t>0.85</w:t>
            </w:r>
          </w:p>
        </w:tc>
        <w:tc>
          <w:tcPr>
            <w:tcW w:w="3120" w:type="dxa"/>
          </w:tcPr>
          <w:p w14:paraId="75EC1016" w14:textId="77777777" w:rsidR="00E4168E" w:rsidRPr="00E4168E" w:rsidRDefault="00E4168E" w:rsidP="006B7676">
            <w:pPr>
              <w:spacing w:line="276" w:lineRule="auto"/>
            </w:pPr>
            <w:r w:rsidRPr="00E4168E">
              <w:t>0.56</w:t>
            </w:r>
          </w:p>
        </w:tc>
      </w:tr>
      <w:tr w:rsidR="00E4168E" w:rsidRPr="00E4168E" w14:paraId="025B3BE4" w14:textId="77777777" w:rsidTr="00E4168E">
        <w:tc>
          <w:tcPr>
            <w:tcW w:w="3120" w:type="dxa"/>
          </w:tcPr>
          <w:p w14:paraId="2670FE5E" w14:textId="77777777" w:rsidR="00E4168E" w:rsidRPr="00E4168E" w:rsidRDefault="00E4168E" w:rsidP="006B7676">
            <w:pPr>
              <w:spacing w:line="276" w:lineRule="auto"/>
            </w:pPr>
            <w:r w:rsidRPr="00E4168E">
              <w:t>Uppercut</w:t>
            </w:r>
          </w:p>
        </w:tc>
        <w:tc>
          <w:tcPr>
            <w:tcW w:w="3120" w:type="dxa"/>
          </w:tcPr>
          <w:p w14:paraId="57DB2966" w14:textId="77777777" w:rsidR="00E4168E" w:rsidRPr="00E4168E" w:rsidRDefault="00E4168E" w:rsidP="006B7676">
            <w:pPr>
              <w:spacing w:line="276" w:lineRule="auto"/>
            </w:pPr>
            <w:r w:rsidRPr="00E4168E">
              <w:t>0.99</w:t>
            </w:r>
          </w:p>
        </w:tc>
        <w:tc>
          <w:tcPr>
            <w:tcW w:w="3120" w:type="dxa"/>
          </w:tcPr>
          <w:p w14:paraId="0DD01250" w14:textId="77777777" w:rsidR="00E4168E" w:rsidRPr="00E4168E" w:rsidRDefault="00E4168E" w:rsidP="006B7676">
            <w:pPr>
              <w:spacing w:line="276" w:lineRule="auto"/>
            </w:pPr>
            <w:r w:rsidRPr="00E4168E">
              <w:t>0.89</w:t>
            </w:r>
          </w:p>
        </w:tc>
      </w:tr>
      <w:tr w:rsidR="00E4168E" w:rsidRPr="00E4168E" w14:paraId="425E02CB" w14:textId="77777777" w:rsidTr="00E4168E">
        <w:tc>
          <w:tcPr>
            <w:tcW w:w="3120" w:type="dxa"/>
          </w:tcPr>
          <w:p w14:paraId="01154F7B" w14:textId="77777777" w:rsidR="00E4168E" w:rsidRPr="00E4168E" w:rsidRDefault="00E4168E" w:rsidP="006B7676">
            <w:pPr>
              <w:spacing w:line="276" w:lineRule="auto"/>
              <w:rPr>
                <w:b/>
                <w:bCs/>
              </w:rPr>
            </w:pPr>
            <w:r w:rsidRPr="00E4168E">
              <w:rPr>
                <w:b/>
                <w:bCs/>
              </w:rPr>
              <w:t>Overall</w:t>
            </w:r>
          </w:p>
        </w:tc>
        <w:tc>
          <w:tcPr>
            <w:tcW w:w="3120" w:type="dxa"/>
          </w:tcPr>
          <w:p w14:paraId="2996D743" w14:textId="77777777" w:rsidR="00E4168E" w:rsidRPr="00E4168E" w:rsidRDefault="00E4168E" w:rsidP="006B7676">
            <w:pPr>
              <w:spacing w:line="276" w:lineRule="auto"/>
              <w:rPr>
                <w:b/>
                <w:bCs/>
              </w:rPr>
            </w:pPr>
            <w:r w:rsidRPr="00E4168E">
              <w:rPr>
                <w:b/>
                <w:bCs/>
              </w:rPr>
              <w:t>0.95 (micro-average)</w:t>
            </w:r>
          </w:p>
        </w:tc>
        <w:tc>
          <w:tcPr>
            <w:tcW w:w="3120" w:type="dxa"/>
          </w:tcPr>
          <w:p w14:paraId="1ACCEAF2" w14:textId="77777777" w:rsidR="00E4168E" w:rsidRPr="00E4168E" w:rsidRDefault="00E4168E" w:rsidP="006B7676">
            <w:pPr>
              <w:spacing w:line="276" w:lineRule="auto"/>
              <w:rPr>
                <w:b/>
                <w:bCs/>
              </w:rPr>
            </w:pPr>
            <w:r w:rsidRPr="00E4168E">
              <w:rPr>
                <w:b/>
                <w:bCs/>
              </w:rPr>
              <w:t>0.84</w:t>
            </w:r>
          </w:p>
        </w:tc>
      </w:tr>
    </w:tbl>
    <w:p w14:paraId="68B3E5C0" w14:textId="2DBDF5BC" w:rsidR="00251192" w:rsidRDefault="00251192" w:rsidP="006B7676">
      <w:pPr>
        <w:spacing w:line="276" w:lineRule="auto"/>
        <w:ind w:firstLine="0"/>
      </w:pPr>
    </w:p>
    <w:p w14:paraId="10315A24" w14:textId="77777777" w:rsidR="00490C0A" w:rsidRDefault="00490C0A" w:rsidP="006B7676">
      <w:pPr>
        <w:spacing w:line="276" w:lineRule="auto"/>
        <w:ind w:firstLine="0"/>
      </w:pPr>
    </w:p>
    <w:p w14:paraId="6B14EB2A" w14:textId="77777777" w:rsidR="00490C0A" w:rsidRDefault="00490C0A" w:rsidP="006B7676">
      <w:pPr>
        <w:spacing w:line="276" w:lineRule="auto"/>
        <w:ind w:firstLine="0"/>
      </w:pPr>
    </w:p>
    <w:p w14:paraId="23969796" w14:textId="77777777" w:rsidR="00490C0A" w:rsidRDefault="00490C0A" w:rsidP="006B7676">
      <w:pPr>
        <w:spacing w:line="276" w:lineRule="auto"/>
        <w:ind w:firstLine="0"/>
      </w:pPr>
    </w:p>
    <w:p w14:paraId="790570C0" w14:textId="77777777" w:rsidR="00490C0A" w:rsidRDefault="00490C0A" w:rsidP="006B7676">
      <w:pPr>
        <w:spacing w:line="276" w:lineRule="auto"/>
        <w:ind w:firstLine="0"/>
      </w:pPr>
    </w:p>
    <w:p w14:paraId="46B33640" w14:textId="77777777" w:rsidR="00490C0A" w:rsidRDefault="00490C0A" w:rsidP="006B7676">
      <w:pPr>
        <w:spacing w:line="276" w:lineRule="auto"/>
        <w:ind w:firstLine="0"/>
      </w:pPr>
    </w:p>
    <w:p w14:paraId="635CCDD8" w14:textId="77777777" w:rsidR="00490C0A" w:rsidRDefault="00490C0A" w:rsidP="006B7676">
      <w:pPr>
        <w:spacing w:line="276" w:lineRule="auto"/>
        <w:ind w:firstLine="0"/>
      </w:pPr>
    </w:p>
    <w:p w14:paraId="132F23B1" w14:textId="64351468" w:rsidR="00174EA2" w:rsidRDefault="00174EA2" w:rsidP="006B7676">
      <w:pPr>
        <w:spacing w:line="276" w:lineRule="auto"/>
        <w:ind w:firstLine="0"/>
      </w:pPr>
      <w:r>
        <w:lastRenderedPageBreak/>
        <w:t>Table 5</w:t>
      </w:r>
    </w:p>
    <w:p w14:paraId="02ACFDD9" w14:textId="633569F7" w:rsidR="00251192" w:rsidRPr="0044664D" w:rsidRDefault="00251192" w:rsidP="006B7676">
      <w:pPr>
        <w:spacing w:line="276" w:lineRule="auto"/>
        <w:ind w:firstLine="0"/>
      </w:pPr>
      <w:r>
        <w:t>The classification report for the testing data is as below.</w:t>
      </w:r>
    </w:p>
    <w:tbl>
      <w:tblPr>
        <w:tblStyle w:val="APAReport"/>
        <w:tblW w:w="0" w:type="auto"/>
        <w:tblLook w:val="04A0" w:firstRow="1" w:lastRow="0" w:firstColumn="1" w:lastColumn="0" w:noHBand="0" w:noVBand="1"/>
      </w:tblPr>
      <w:tblGrid>
        <w:gridCol w:w="1870"/>
        <w:gridCol w:w="1870"/>
        <w:gridCol w:w="1870"/>
        <w:gridCol w:w="1870"/>
        <w:gridCol w:w="1870"/>
      </w:tblGrid>
      <w:tr w:rsidR="005C5D3C" w14:paraId="6C5E1F20" w14:textId="77777777" w:rsidTr="005C5D3C">
        <w:trPr>
          <w:cnfStyle w:val="100000000000" w:firstRow="1" w:lastRow="0" w:firstColumn="0" w:lastColumn="0" w:oddVBand="0" w:evenVBand="0" w:oddHBand="0" w:evenHBand="0" w:firstRowFirstColumn="0" w:firstRowLastColumn="0" w:lastRowFirstColumn="0" w:lastRowLastColumn="0"/>
        </w:trPr>
        <w:tc>
          <w:tcPr>
            <w:tcW w:w="1870" w:type="dxa"/>
          </w:tcPr>
          <w:p w14:paraId="2258B49C" w14:textId="77777777" w:rsidR="005C5D3C" w:rsidRDefault="005C5D3C" w:rsidP="00A43AA7"/>
        </w:tc>
        <w:tc>
          <w:tcPr>
            <w:tcW w:w="1870" w:type="dxa"/>
          </w:tcPr>
          <w:p w14:paraId="40159884" w14:textId="4E58704F" w:rsidR="005C5D3C" w:rsidRDefault="002A48D3" w:rsidP="006B7676">
            <w:pPr>
              <w:spacing w:line="276" w:lineRule="auto"/>
            </w:pPr>
            <w:r>
              <w:t>Precision</w:t>
            </w:r>
          </w:p>
        </w:tc>
        <w:tc>
          <w:tcPr>
            <w:tcW w:w="1870" w:type="dxa"/>
          </w:tcPr>
          <w:p w14:paraId="1788E39C" w14:textId="423E27A8" w:rsidR="005C5D3C" w:rsidRDefault="00C24FAB" w:rsidP="006B7676">
            <w:pPr>
              <w:spacing w:line="276" w:lineRule="auto"/>
            </w:pPr>
            <w:r>
              <w:t>Recall</w:t>
            </w:r>
          </w:p>
        </w:tc>
        <w:tc>
          <w:tcPr>
            <w:tcW w:w="1870" w:type="dxa"/>
          </w:tcPr>
          <w:p w14:paraId="7990A179" w14:textId="1145BE20" w:rsidR="005C5D3C" w:rsidRDefault="00C24FAB" w:rsidP="006B7676">
            <w:pPr>
              <w:spacing w:line="276" w:lineRule="auto"/>
            </w:pPr>
            <w:r>
              <w:t>F1-score</w:t>
            </w:r>
          </w:p>
        </w:tc>
        <w:tc>
          <w:tcPr>
            <w:tcW w:w="1870" w:type="dxa"/>
          </w:tcPr>
          <w:p w14:paraId="3C8F9BF0" w14:textId="74E1934A" w:rsidR="005C5D3C" w:rsidRDefault="00E4219B" w:rsidP="006B7676">
            <w:pPr>
              <w:spacing w:line="276" w:lineRule="auto"/>
            </w:pPr>
            <w:r>
              <w:t>Support</w:t>
            </w:r>
          </w:p>
        </w:tc>
      </w:tr>
      <w:tr w:rsidR="005C5D3C" w14:paraId="3E41D604" w14:textId="77777777" w:rsidTr="005C5D3C">
        <w:tc>
          <w:tcPr>
            <w:tcW w:w="1870" w:type="dxa"/>
          </w:tcPr>
          <w:p w14:paraId="71DCFFC4" w14:textId="49C33746" w:rsidR="005C5D3C" w:rsidRDefault="001164AB" w:rsidP="006B7676">
            <w:pPr>
              <w:spacing w:line="276" w:lineRule="auto"/>
            </w:pPr>
            <w:r>
              <w:t>Idle</w:t>
            </w:r>
          </w:p>
        </w:tc>
        <w:tc>
          <w:tcPr>
            <w:tcW w:w="1870" w:type="dxa"/>
          </w:tcPr>
          <w:p w14:paraId="464CE6D5" w14:textId="039DFF1C" w:rsidR="005C5D3C" w:rsidRDefault="008518E3" w:rsidP="006B7676">
            <w:pPr>
              <w:spacing w:line="276" w:lineRule="auto"/>
            </w:pPr>
            <w:r>
              <w:t>0.87</w:t>
            </w:r>
          </w:p>
        </w:tc>
        <w:tc>
          <w:tcPr>
            <w:tcW w:w="1870" w:type="dxa"/>
          </w:tcPr>
          <w:p w14:paraId="0F405120" w14:textId="31582232" w:rsidR="005C5D3C" w:rsidRDefault="00853A01" w:rsidP="006B7676">
            <w:pPr>
              <w:spacing w:line="276" w:lineRule="auto"/>
            </w:pPr>
            <w:r>
              <w:t>0.90</w:t>
            </w:r>
          </w:p>
        </w:tc>
        <w:tc>
          <w:tcPr>
            <w:tcW w:w="1870" w:type="dxa"/>
          </w:tcPr>
          <w:p w14:paraId="3174E0A3" w14:textId="4C530B6B" w:rsidR="005C5D3C" w:rsidRDefault="000D6BB5" w:rsidP="006B7676">
            <w:pPr>
              <w:spacing w:line="276" w:lineRule="auto"/>
            </w:pPr>
            <w:r>
              <w:t>0.88</w:t>
            </w:r>
          </w:p>
        </w:tc>
        <w:tc>
          <w:tcPr>
            <w:tcW w:w="1870" w:type="dxa"/>
          </w:tcPr>
          <w:p w14:paraId="6BDAA6E7" w14:textId="3F8D922B" w:rsidR="005C5D3C" w:rsidRDefault="002B747E" w:rsidP="006B7676">
            <w:pPr>
              <w:spacing w:line="276" w:lineRule="auto"/>
            </w:pPr>
            <w:r>
              <w:t>51</w:t>
            </w:r>
          </w:p>
        </w:tc>
      </w:tr>
      <w:tr w:rsidR="005C5D3C" w14:paraId="61E67A1D" w14:textId="77777777" w:rsidTr="005C5D3C">
        <w:tc>
          <w:tcPr>
            <w:tcW w:w="1870" w:type="dxa"/>
          </w:tcPr>
          <w:p w14:paraId="7EBC3915" w14:textId="2FA4B29D" w:rsidR="005C5D3C" w:rsidRDefault="001164AB" w:rsidP="006B7676">
            <w:pPr>
              <w:spacing w:line="276" w:lineRule="auto"/>
            </w:pPr>
            <w:r>
              <w:t xml:space="preserve">Cross </w:t>
            </w:r>
          </w:p>
        </w:tc>
        <w:tc>
          <w:tcPr>
            <w:tcW w:w="1870" w:type="dxa"/>
          </w:tcPr>
          <w:p w14:paraId="15E6CE79" w14:textId="701ABEBB" w:rsidR="005C5D3C" w:rsidRDefault="00B549E4" w:rsidP="006B7676">
            <w:pPr>
              <w:spacing w:line="276" w:lineRule="auto"/>
            </w:pPr>
            <w:r>
              <w:t>0.50</w:t>
            </w:r>
          </w:p>
        </w:tc>
        <w:tc>
          <w:tcPr>
            <w:tcW w:w="1870" w:type="dxa"/>
          </w:tcPr>
          <w:p w14:paraId="528BA48A" w14:textId="56F91EFC" w:rsidR="005C5D3C" w:rsidRDefault="002801B5" w:rsidP="006B7676">
            <w:pPr>
              <w:spacing w:line="276" w:lineRule="auto"/>
            </w:pPr>
            <w:r>
              <w:t>0.25</w:t>
            </w:r>
          </w:p>
        </w:tc>
        <w:tc>
          <w:tcPr>
            <w:tcW w:w="1870" w:type="dxa"/>
          </w:tcPr>
          <w:p w14:paraId="52341EE5" w14:textId="4F96D017" w:rsidR="005C5D3C" w:rsidRDefault="009C07E0" w:rsidP="006B7676">
            <w:pPr>
              <w:spacing w:line="276" w:lineRule="auto"/>
            </w:pPr>
            <w:r>
              <w:t>0.33</w:t>
            </w:r>
          </w:p>
        </w:tc>
        <w:tc>
          <w:tcPr>
            <w:tcW w:w="1870" w:type="dxa"/>
          </w:tcPr>
          <w:p w14:paraId="34920C16" w14:textId="650140F1" w:rsidR="005C5D3C" w:rsidRDefault="002B747E" w:rsidP="006B7676">
            <w:pPr>
              <w:spacing w:line="276" w:lineRule="auto"/>
            </w:pPr>
            <w:r>
              <w:t>4</w:t>
            </w:r>
          </w:p>
        </w:tc>
      </w:tr>
      <w:tr w:rsidR="005C5D3C" w14:paraId="2F227623" w14:textId="77777777" w:rsidTr="005C5D3C">
        <w:tc>
          <w:tcPr>
            <w:tcW w:w="1870" w:type="dxa"/>
          </w:tcPr>
          <w:p w14:paraId="61E7875F" w14:textId="09014FF4" w:rsidR="005C5D3C" w:rsidRDefault="00510C07" w:rsidP="006B7676">
            <w:pPr>
              <w:spacing w:line="276" w:lineRule="auto"/>
            </w:pPr>
            <w:r>
              <w:t xml:space="preserve">Hook </w:t>
            </w:r>
          </w:p>
        </w:tc>
        <w:tc>
          <w:tcPr>
            <w:tcW w:w="1870" w:type="dxa"/>
          </w:tcPr>
          <w:p w14:paraId="0A412361" w14:textId="314AB9B4" w:rsidR="005C5D3C" w:rsidRDefault="008101AE" w:rsidP="006B7676">
            <w:pPr>
              <w:spacing w:line="276" w:lineRule="auto"/>
            </w:pPr>
            <w:r>
              <w:t>0.93</w:t>
            </w:r>
          </w:p>
        </w:tc>
        <w:tc>
          <w:tcPr>
            <w:tcW w:w="1870" w:type="dxa"/>
          </w:tcPr>
          <w:p w14:paraId="7FF6E7DF" w14:textId="0220E237" w:rsidR="005C5D3C" w:rsidRDefault="0037210F" w:rsidP="006B7676">
            <w:pPr>
              <w:spacing w:line="276" w:lineRule="auto"/>
            </w:pPr>
            <w:r>
              <w:t>0.82</w:t>
            </w:r>
          </w:p>
        </w:tc>
        <w:tc>
          <w:tcPr>
            <w:tcW w:w="1870" w:type="dxa"/>
          </w:tcPr>
          <w:p w14:paraId="3E2A5996" w14:textId="50F9C157" w:rsidR="005C5D3C" w:rsidRDefault="00F10B74" w:rsidP="006B7676">
            <w:pPr>
              <w:spacing w:line="276" w:lineRule="auto"/>
            </w:pPr>
            <w:r>
              <w:t>0.87</w:t>
            </w:r>
          </w:p>
        </w:tc>
        <w:tc>
          <w:tcPr>
            <w:tcW w:w="1870" w:type="dxa"/>
          </w:tcPr>
          <w:p w14:paraId="79BBA7D4" w14:textId="42665E9B" w:rsidR="005C5D3C" w:rsidRDefault="00835208" w:rsidP="006B7676">
            <w:pPr>
              <w:spacing w:line="276" w:lineRule="auto"/>
            </w:pPr>
            <w:r>
              <w:t>17</w:t>
            </w:r>
          </w:p>
        </w:tc>
      </w:tr>
      <w:tr w:rsidR="005C5D3C" w14:paraId="3AA94FCE" w14:textId="77777777" w:rsidTr="005C5D3C">
        <w:tc>
          <w:tcPr>
            <w:tcW w:w="1870" w:type="dxa"/>
          </w:tcPr>
          <w:p w14:paraId="581AFBF3" w14:textId="25D2D4F2" w:rsidR="005C5D3C" w:rsidRDefault="00510C07" w:rsidP="006B7676">
            <w:pPr>
              <w:spacing w:line="276" w:lineRule="auto"/>
            </w:pPr>
            <w:r>
              <w:t xml:space="preserve">Jab </w:t>
            </w:r>
          </w:p>
        </w:tc>
        <w:tc>
          <w:tcPr>
            <w:tcW w:w="1870" w:type="dxa"/>
          </w:tcPr>
          <w:p w14:paraId="1E406DF3" w14:textId="47C710C4" w:rsidR="005C5D3C" w:rsidRDefault="00530206" w:rsidP="006B7676">
            <w:pPr>
              <w:spacing w:line="276" w:lineRule="auto"/>
            </w:pPr>
            <w:r>
              <w:t>0.62</w:t>
            </w:r>
          </w:p>
        </w:tc>
        <w:tc>
          <w:tcPr>
            <w:tcW w:w="1870" w:type="dxa"/>
          </w:tcPr>
          <w:p w14:paraId="28C6C07F" w14:textId="339A0B33" w:rsidR="005C5D3C" w:rsidRDefault="00E45D07" w:rsidP="006B7676">
            <w:pPr>
              <w:spacing w:line="276" w:lineRule="auto"/>
            </w:pPr>
            <w:r>
              <w:t>0.50</w:t>
            </w:r>
          </w:p>
        </w:tc>
        <w:tc>
          <w:tcPr>
            <w:tcW w:w="1870" w:type="dxa"/>
          </w:tcPr>
          <w:p w14:paraId="6BD38AF8" w14:textId="34797123" w:rsidR="005C5D3C" w:rsidRDefault="000C3A25" w:rsidP="006B7676">
            <w:pPr>
              <w:spacing w:line="276" w:lineRule="auto"/>
            </w:pPr>
            <w:r>
              <w:t>0.56</w:t>
            </w:r>
          </w:p>
        </w:tc>
        <w:tc>
          <w:tcPr>
            <w:tcW w:w="1870" w:type="dxa"/>
          </w:tcPr>
          <w:p w14:paraId="2D874D32" w14:textId="4D16CF7B" w:rsidR="005C5D3C" w:rsidRDefault="00A929AE" w:rsidP="006B7676">
            <w:pPr>
              <w:spacing w:line="276" w:lineRule="auto"/>
            </w:pPr>
            <w:r>
              <w:t>10</w:t>
            </w:r>
          </w:p>
        </w:tc>
      </w:tr>
      <w:tr w:rsidR="005C5D3C" w14:paraId="2865BF06" w14:textId="77777777" w:rsidTr="005C5D3C">
        <w:tc>
          <w:tcPr>
            <w:tcW w:w="1870" w:type="dxa"/>
          </w:tcPr>
          <w:p w14:paraId="0C67671C" w14:textId="688835FA" w:rsidR="005C5D3C" w:rsidRDefault="002130F2" w:rsidP="006B7676">
            <w:pPr>
              <w:spacing w:line="276" w:lineRule="auto"/>
            </w:pPr>
            <w:r>
              <w:t xml:space="preserve">Uppercut </w:t>
            </w:r>
          </w:p>
        </w:tc>
        <w:tc>
          <w:tcPr>
            <w:tcW w:w="1870" w:type="dxa"/>
          </w:tcPr>
          <w:p w14:paraId="75EB4568" w14:textId="2D5D2A3C" w:rsidR="005C5D3C" w:rsidRDefault="00015B21" w:rsidP="006B7676">
            <w:pPr>
              <w:spacing w:line="276" w:lineRule="auto"/>
            </w:pPr>
            <w:r>
              <w:t>0.81</w:t>
            </w:r>
          </w:p>
        </w:tc>
        <w:tc>
          <w:tcPr>
            <w:tcW w:w="1870" w:type="dxa"/>
          </w:tcPr>
          <w:p w14:paraId="5DD29560" w14:textId="7B73B833" w:rsidR="005C5D3C" w:rsidRDefault="001001F8" w:rsidP="006B7676">
            <w:pPr>
              <w:spacing w:line="276" w:lineRule="auto"/>
            </w:pPr>
            <w:r>
              <w:t>1.00</w:t>
            </w:r>
          </w:p>
        </w:tc>
        <w:tc>
          <w:tcPr>
            <w:tcW w:w="1870" w:type="dxa"/>
          </w:tcPr>
          <w:p w14:paraId="72B9619C" w14:textId="1457DB41" w:rsidR="005C5D3C" w:rsidRDefault="00B22653" w:rsidP="006B7676">
            <w:pPr>
              <w:spacing w:line="276" w:lineRule="auto"/>
            </w:pPr>
            <w:r>
              <w:t>0.89</w:t>
            </w:r>
          </w:p>
        </w:tc>
        <w:tc>
          <w:tcPr>
            <w:tcW w:w="1870" w:type="dxa"/>
          </w:tcPr>
          <w:p w14:paraId="4CE2806D" w14:textId="3328903B" w:rsidR="005C5D3C" w:rsidRDefault="00130444" w:rsidP="006B7676">
            <w:pPr>
              <w:spacing w:line="276" w:lineRule="auto"/>
            </w:pPr>
            <w:r>
              <w:t>17</w:t>
            </w:r>
          </w:p>
        </w:tc>
      </w:tr>
      <w:tr w:rsidR="005C5D3C" w14:paraId="22584A50" w14:textId="77777777" w:rsidTr="005C5D3C">
        <w:tc>
          <w:tcPr>
            <w:tcW w:w="1870" w:type="dxa"/>
          </w:tcPr>
          <w:p w14:paraId="625E1275" w14:textId="77777777" w:rsidR="005C5D3C" w:rsidRDefault="005C5D3C" w:rsidP="00A43AA7"/>
        </w:tc>
        <w:tc>
          <w:tcPr>
            <w:tcW w:w="1870" w:type="dxa"/>
          </w:tcPr>
          <w:p w14:paraId="4DF70512" w14:textId="77777777" w:rsidR="005C5D3C" w:rsidRDefault="005C5D3C" w:rsidP="00A43AA7"/>
        </w:tc>
        <w:tc>
          <w:tcPr>
            <w:tcW w:w="1870" w:type="dxa"/>
          </w:tcPr>
          <w:p w14:paraId="188A52F7" w14:textId="77777777" w:rsidR="005C5D3C" w:rsidRDefault="005C5D3C" w:rsidP="00A43AA7"/>
        </w:tc>
        <w:tc>
          <w:tcPr>
            <w:tcW w:w="1870" w:type="dxa"/>
          </w:tcPr>
          <w:p w14:paraId="0D9D95E4" w14:textId="77777777" w:rsidR="005C5D3C" w:rsidRDefault="005C5D3C" w:rsidP="00A43AA7"/>
        </w:tc>
        <w:tc>
          <w:tcPr>
            <w:tcW w:w="1870" w:type="dxa"/>
          </w:tcPr>
          <w:p w14:paraId="718BFC3B" w14:textId="77777777" w:rsidR="005C5D3C" w:rsidRDefault="005C5D3C" w:rsidP="00A43AA7"/>
        </w:tc>
      </w:tr>
      <w:tr w:rsidR="005C5D3C" w14:paraId="345F2BC1" w14:textId="77777777" w:rsidTr="005C5D3C">
        <w:tc>
          <w:tcPr>
            <w:tcW w:w="1870" w:type="dxa"/>
          </w:tcPr>
          <w:p w14:paraId="3027A1AD" w14:textId="4DED4E33" w:rsidR="005C5D3C" w:rsidRDefault="00DD2CC2" w:rsidP="006B7676">
            <w:pPr>
              <w:spacing w:line="276" w:lineRule="auto"/>
            </w:pPr>
            <w:r>
              <w:t>accuracy</w:t>
            </w:r>
          </w:p>
        </w:tc>
        <w:tc>
          <w:tcPr>
            <w:tcW w:w="1870" w:type="dxa"/>
          </w:tcPr>
          <w:p w14:paraId="7B722FAD" w14:textId="2BBC7FC0" w:rsidR="005C5D3C" w:rsidRDefault="005C5D3C" w:rsidP="00A43AA7"/>
        </w:tc>
        <w:tc>
          <w:tcPr>
            <w:tcW w:w="1870" w:type="dxa"/>
          </w:tcPr>
          <w:p w14:paraId="669C0B23" w14:textId="77777777" w:rsidR="005C5D3C" w:rsidRDefault="005C5D3C" w:rsidP="00A43AA7"/>
        </w:tc>
        <w:tc>
          <w:tcPr>
            <w:tcW w:w="1870" w:type="dxa"/>
          </w:tcPr>
          <w:p w14:paraId="0B643155" w14:textId="4BE6496A" w:rsidR="005C5D3C" w:rsidRPr="003312FE" w:rsidRDefault="00224099" w:rsidP="006B7676">
            <w:pPr>
              <w:spacing w:line="276" w:lineRule="auto"/>
              <w:rPr>
                <w:b/>
                <w:bCs/>
              </w:rPr>
            </w:pPr>
            <w:r w:rsidRPr="003312FE">
              <w:rPr>
                <w:b/>
                <w:bCs/>
              </w:rPr>
              <w:t>0.84</w:t>
            </w:r>
          </w:p>
        </w:tc>
        <w:tc>
          <w:tcPr>
            <w:tcW w:w="1870" w:type="dxa"/>
          </w:tcPr>
          <w:p w14:paraId="1DC547C6" w14:textId="3DC901F6" w:rsidR="005C5D3C" w:rsidRDefault="000A1EBD" w:rsidP="006B7676">
            <w:pPr>
              <w:spacing w:line="276" w:lineRule="auto"/>
            </w:pPr>
            <w:r>
              <w:t>99</w:t>
            </w:r>
          </w:p>
        </w:tc>
      </w:tr>
      <w:tr w:rsidR="00DD2CC2" w14:paraId="6A757BD7" w14:textId="77777777" w:rsidTr="005C5D3C">
        <w:tc>
          <w:tcPr>
            <w:tcW w:w="1870" w:type="dxa"/>
          </w:tcPr>
          <w:p w14:paraId="0768FFF7" w14:textId="29BDBBEF" w:rsidR="00DD2CC2" w:rsidRDefault="00A55DA6" w:rsidP="006B7676">
            <w:pPr>
              <w:spacing w:line="276" w:lineRule="auto"/>
            </w:pPr>
            <w:r>
              <w:t>macro avg</w:t>
            </w:r>
          </w:p>
        </w:tc>
        <w:tc>
          <w:tcPr>
            <w:tcW w:w="1870" w:type="dxa"/>
          </w:tcPr>
          <w:p w14:paraId="623053E9" w14:textId="605D27F5" w:rsidR="00DD2CC2" w:rsidRDefault="002B5BC0" w:rsidP="006B7676">
            <w:pPr>
              <w:spacing w:line="276" w:lineRule="auto"/>
            </w:pPr>
            <w:r>
              <w:t>0.75</w:t>
            </w:r>
          </w:p>
        </w:tc>
        <w:tc>
          <w:tcPr>
            <w:tcW w:w="1870" w:type="dxa"/>
          </w:tcPr>
          <w:p w14:paraId="730FFFC9" w14:textId="60DA95C9" w:rsidR="00DD2CC2" w:rsidRDefault="003A0948" w:rsidP="006B7676">
            <w:pPr>
              <w:spacing w:line="276" w:lineRule="auto"/>
            </w:pPr>
            <w:r>
              <w:t>0.70</w:t>
            </w:r>
          </w:p>
        </w:tc>
        <w:tc>
          <w:tcPr>
            <w:tcW w:w="1870" w:type="dxa"/>
          </w:tcPr>
          <w:p w14:paraId="47D4C2AC" w14:textId="47C89056" w:rsidR="00DD2CC2" w:rsidRDefault="00AE46B8" w:rsidP="006B7676">
            <w:pPr>
              <w:spacing w:line="276" w:lineRule="auto"/>
            </w:pPr>
            <w:r>
              <w:t>0.71</w:t>
            </w:r>
          </w:p>
        </w:tc>
        <w:tc>
          <w:tcPr>
            <w:tcW w:w="1870" w:type="dxa"/>
          </w:tcPr>
          <w:p w14:paraId="483D15AD" w14:textId="09A91E47" w:rsidR="00DD2CC2" w:rsidRDefault="000A1EBD" w:rsidP="006B7676">
            <w:pPr>
              <w:spacing w:line="276" w:lineRule="auto"/>
            </w:pPr>
            <w:r>
              <w:t>99</w:t>
            </w:r>
          </w:p>
        </w:tc>
      </w:tr>
      <w:tr w:rsidR="00DD2CC2" w14:paraId="0FDB9249" w14:textId="77777777" w:rsidTr="005C5D3C">
        <w:tc>
          <w:tcPr>
            <w:tcW w:w="1870" w:type="dxa"/>
          </w:tcPr>
          <w:p w14:paraId="68C711FB" w14:textId="25F08DAB" w:rsidR="00DD2CC2" w:rsidRDefault="00A55DA6" w:rsidP="006B7676">
            <w:pPr>
              <w:spacing w:line="276" w:lineRule="auto"/>
            </w:pPr>
            <w:r>
              <w:t>weighted</w:t>
            </w:r>
            <w:r w:rsidR="00C94206">
              <w:t xml:space="preserve"> avg</w:t>
            </w:r>
          </w:p>
        </w:tc>
        <w:tc>
          <w:tcPr>
            <w:tcW w:w="1870" w:type="dxa"/>
          </w:tcPr>
          <w:p w14:paraId="3809B329" w14:textId="63B5B110" w:rsidR="00DD2CC2" w:rsidRDefault="00DA2422" w:rsidP="006B7676">
            <w:pPr>
              <w:spacing w:line="276" w:lineRule="auto"/>
            </w:pPr>
            <w:r>
              <w:t>0.83</w:t>
            </w:r>
          </w:p>
        </w:tc>
        <w:tc>
          <w:tcPr>
            <w:tcW w:w="1870" w:type="dxa"/>
          </w:tcPr>
          <w:p w14:paraId="672AF1BA" w14:textId="7520C71B" w:rsidR="00DD2CC2" w:rsidRDefault="00D4139E" w:rsidP="006B7676">
            <w:pPr>
              <w:spacing w:line="276" w:lineRule="auto"/>
            </w:pPr>
            <w:r>
              <w:t>0.84</w:t>
            </w:r>
          </w:p>
        </w:tc>
        <w:tc>
          <w:tcPr>
            <w:tcW w:w="1870" w:type="dxa"/>
          </w:tcPr>
          <w:p w14:paraId="7588517F" w14:textId="5A0BAC8C" w:rsidR="00DD2CC2" w:rsidRDefault="00C4385F" w:rsidP="006B7676">
            <w:pPr>
              <w:spacing w:line="276" w:lineRule="auto"/>
            </w:pPr>
            <w:r>
              <w:t>0.83</w:t>
            </w:r>
          </w:p>
        </w:tc>
        <w:tc>
          <w:tcPr>
            <w:tcW w:w="1870" w:type="dxa"/>
          </w:tcPr>
          <w:p w14:paraId="09AB68AE" w14:textId="6796D225" w:rsidR="00DD2CC2" w:rsidRDefault="000A1EBD" w:rsidP="006B7676">
            <w:pPr>
              <w:spacing w:line="276" w:lineRule="auto"/>
            </w:pPr>
            <w:r>
              <w:t>99</w:t>
            </w:r>
          </w:p>
        </w:tc>
      </w:tr>
    </w:tbl>
    <w:p w14:paraId="14AA2F0E" w14:textId="51D5642F" w:rsidR="003312FE" w:rsidRDefault="003312FE" w:rsidP="006B7676">
      <w:pPr>
        <w:spacing w:line="276" w:lineRule="auto"/>
        <w:ind w:firstLine="0"/>
      </w:pPr>
    </w:p>
    <w:p w14:paraId="4EC73C11" w14:textId="7826D111" w:rsidR="00312591" w:rsidRDefault="00724E66" w:rsidP="006B7676">
      <w:pPr>
        <w:spacing w:line="276" w:lineRule="auto"/>
      </w:pPr>
      <w:r>
        <w:t>With these metrics, we can conclude that the model’s prediction accuracy is 95% (based on the micro-averaged ROC-AUC score) in predicting the labels</w:t>
      </w:r>
      <w:r w:rsidR="00FE77B7">
        <w:t>.</w:t>
      </w:r>
    </w:p>
    <w:p w14:paraId="042F7FE7" w14:textId="77777777" w:rsidR="00312591" w:rsidRDefault="00312591" w:rsidP="006B7676">
      <w:pPr>
        <w:spacing w:line="276" w:lineRule="auto"/>
      </w:pPr>
      <w:r>
        <w:br w:type="page"/>
      </w:r>
    </w:p>
    <w:p w14:paraId="5C3F016E" w14:textId="3F4EB8D9" w:rsidR="0017509A" w:rsidRDefault="00B32723" w:rsidP="00312591">
      <w:pPr>
        <w:pStyle w:val="Heading1"/>
      </w:pPr>
      <w:bookmarkStart w:id="10" w:name="_Toc102779715"/>
      <w:r>
        <w:lastRenderedPageBreak/>
        <w:t>Discussion</w:t>
      </w:r>
      <w:bookmarkEnd w:id="10"/>
    </w:p>
    <w:p w14:paraId="4A16310D" w14:textId="7F72A78B" w:rsidR="00AE62E2" w:rsidRDefault="00960D6F" w:rsidP="006B7676">
      <w:pPr>
        <w:spacing w:line="276" w:lineRule="auto"/>
      </w:pPr>
      <w:r>
        <w:t xml:space="preserve">The SensorNet architecture </w:t>
      </w:r>
      <w:sdt>
        <w:sdtPr>
          <w:id w:val="-38754418"/>
          <w:citation/>
        </w:sdtPr>
        <w:sdtContent>
          <w:r w:rsidR="00C65C7C">
            <w:fldChar w:fldCharType="begin"/>
          </w:r>
          <w:r w:rsidR="00C65C7C">
            <w:instrText xml:space="preserve"> CITATION Jaf19 \l 1033 </w:instrText>
          </w:r>
          <w:r w:rsidR="00C65C7C">
            <w:fldChar w:fldCharType="separate"/>
          </w:r>
          <w:r w:rsidR="00BD7275">
            <w:rPr>
              <w:noProof/>
            </w:rPr>
            <w:t>(Jafari, et al., 2019)</w:t>
          </w:r>
          <w:r w:rsidR="00C65C7C">
            <w:fldChar w:fldCharType="end"/>
          </w:r>
        </w:sdtContent>
      </w:sdt>
      <w:r w:rsidR="00C65C7C">
        <w:t xml:space="preserve"> is a state-of-the-art </w:t>
      </w:r>
      <w:r w:rsidR="008E3962">
        <w:t>Neural Network architecture</w:t>
      </w:r>
      <w:r w:rsidR="00C65C7C">
        <w:t xml:space="preserve"> designed for the task of classifying </w:t>
      </w:r>
      <w:r w:rsidR="003B6EBD">
        <w:t xml:space="preserve">time series data. It also </w:t>
      </w:r>
      <w:r w:rsidR="00CF32E8">
        <w:t xml:space="preserve">does not depend on the </w:t>
      </w:r>
      <w:r w:rsidR="003C629B">
        <w:t>order of the features</w:t>
      </w:r>
      <w:r w:rsidR="008D5366">
        <w:t xml:space="preserve"> and is</w:t>
      </w:r>
      <w:r w:rsidR="003C629B">
        <w:t xml:space="preserve"> also fine-tuned to work well on multimodal time-series data. </w:t>
      </w:r>
      <w:r w:rsidR="00350298">
        <w:t>Additionally</w:t>
      </w:r>
      <w:r w:rsidR="0026223A">
        <w:t xml:space="preserve">, </w:t>
      </w:r>
      <w:r w:rsidR="00350298">
        <w:t>SensorNet feeds on 2-D representations of the normalized raw input sensor data</w:t>
      </w:r>
      <w:r w:rsidR="00A70291">
        <w:t xml:space="preserve">, which eliminates the need for preprocessing the signals before they are fed to the </w:t>
      </w:r>
      <w:r w:rsidR="006B6DD9">
        <w:t>network. The window</w:t>
      </w:r>
      <w:r w:rsidR="00FD78EF">
        <w:t xml:space="preserve"> size</w:t>
      </w:r>
      <w:r w:rsidR="006B6DD9">
        <w:t xml:space="preserve"> can also be conveniently resized to suit the </w:t>
      </w:r>
      <w:r w:rsidR="00094C10">
        <w:t>length</w:t>
      </w:r>
      <w:r w:rsidR="00FD78EF">
        <w:t xml:space="preserve"> and</w:t>
      </w:r>
      <w:r w:rsidR="00094C10">
        <w:t xml:space="preserve"> </w:t>
      </w:r>
      <w:r w:rsidR="00FD78EF">
        <w:t>frequency of the activities performed.</w:t>
      </w:r>
      <w:r w:rsidR="00596B85">
        <w:t xml:space="preserve"> We can also decide the step size of the windowing function to control the overlap of the windows.</w:t>
      </w:r>
    </w:p>
    <w:p w14:paraId="1E5BC93B" w14:textId="2FD2117C" w:rsidR="000E5DCF" w:rsidRDefault="00385D8F" w:rsidP="006B7676">
      <w:pPr>
        <w:spacing w:line="276" w:lineRule="auto"/>
      </w:pPr>
      <w:r>
        <w:t>With the prior mentioned reasons in mind, I will</w:t>
      </w:r>
      <w:r w:rsidR="00971963">
        <w:t xml:space="preserve"> explain my </w:t>
      </w:r>
      <w:r w:rsidR="003623FE">
        <w:t xml:space="preserve">motive for selecting </w:t>
      </w:r>
      <w:r w:rsidR="00F00F80">
        <w:t>a Neural Network</w:t>
      </w:r>
      <w:r w:rsidR="003623FE">
        <w:t xml:space="preserve"> for this classification task.</w:t>
      </w:r>
      <w:r w:rsidR="00F00F80">
        <w:t xml:space="preserve"> A </w:t>
      </w:r>
      <w:r w:rsidR="0041455D">
        <w:t xml:space="preserve">statistical model </w:t>
      </w:r>
      <w:r w:rsidR="002026DD">
        <w:t>would be trained on every single data point as opposed to windows of the data used to train the neural network. I think</w:t>
      </w:r>
      <w:r w:rsidR="00AD32F2">
        <w:t xml:space="preserve"> that this kind of </w:t>
      </w:r>
      <w:r w:rsidR="00D26276">
        <w:t>sampling</w:t>
      </w:r>
      <w:r w:rsidR="00AD32F2">
        <w:t xml:space="preserve"> would train the model </w:t>
      </w:r>
      <w:r w:rsidR="00D26276">
        <w:t xml:space="preserve">on learning patterns in the data at every </w:t>
      </w:r>
      <w:r w:rsidR="00D40311">
        <w:t xml:space="preserve">timestamp rather than learning an action performed over a </w:t>
      </w:r>
      <w:r w:rsidR="007B18A7">
        <w:t xml:space="preserve">duration. SensorNet architecture </w:t>
      </w:r>
      <w:r w:rsidR="00442CEE">
        <w:t xml:space="preserve">is </w:t>
      </w:r>
      <w:r w:rsidR="00442CEE">
        <w:t>optimized to be computationally inexpensive</w:t>
      </w:r>
      <w:r w:rsidR="003475A0">
        <w:t xml:space="preserve"> due to its simplistic </w:t>
      </w:r>
      <w:r w:rsidR="0032457C">
        <w:t xml:space="preserve">and straightforward </w:t>
      </w:r>
      <w:r w:rsidR="003475A0">
        <w:t>architecture</w:t>
      </w:r>
      <w:r w:rsidR="00CF345F">
        <w:t xml:space="preserve"> without </w:t>
      </w:r>
      <w:r w:rsidR="005D0887">
        <w:t>sacrificing accuracy.</w:t>
      </w:r>
    </w:p>
    <w:p w14:paraId="20589511" w14:textId="77777777" w:rsidR="00374ED2" w:rsidRDefault="00374ED2" w:rsidP="006B7676">
      <w:pPr>
        <w:spacing w:line="276" w:lineRule="auto"/>
        <w:rPr>
          <w:rFonts w:asciiTheme="majorHAnsi" w:eastAsiaTheme="majorEastAsia" w:hAnsiTheme="majorHAnsi" w:cstheme="majorBidi"/>
          <w:b/>
          <w:bCs/>
        </w:rPr>
      </w:pPr>
      <w:r>
        <w:br w:type="page"/>
      </w:r>
    </w:p>
    <w:p w14:paraId="76B8F3C2" w14:textId="0D8AC948" w:rsidR="00AE62E2" w:rsidRDefault="00AE62E2" w:rsidP="00AE62E2">
      <w:pPr>
        <w:pStyle w:val="Heading1"/>
      </w:pPr>
      <w:bookmarkStart w:id="11" w:name="_Toc102779716"/>
      <w:r>
        <w:lastRenderedPageBreak/>
        <w:t>Future Work</w:t>
      </w:r>
      <w:bookmarkEnd w:id="11"/>
    </w:p>
    <w:p w14:paraId="486F7C1E" w14:textId="77777777" w:rsidR="00D91368" w:rsidRDefault="008D3E0E" w:rsidP="006B7676">
      <w:pPr>
        <w:spacing w:line="276" w:lineRule="auto"/>
      </w:pPr>
      <w:r>
        <w:t>In</w:t>
      </w:r>
      <w:r w:rsidR="00554A10">
        <w:t xml:space="preserve"> its current state, there is a lot of scope for improvement in this </w:t>
      </w:r>
      <w:r>
        <w:t xml:space="preserve">project. First, we can significantly </w:t>
      </w:r>
      <w:r w:rsidR="00CF4B1A">
        <w:t xml:space="preserve">improve the training and validation loss and accuracies of the model </w:t>
      </w:r>
      <w:r w:rsidR="00FF7781">
        <w:t xml:space="preserve">by generating more data and by collecting it from multiple users. This would enable us to generalize the </w:t>
      </w:r>
      <w:r w:rsidR="00E561F4">
        <w:t xml:space="preserve">model further and would enable the model to capture a broader pattern </w:t>
      </w:r>
      <w:r w:rsidR="00583051">
        <w:t>from data generated from</w:t>
      </w:r>
      <w:r w:rsidR="00E21187">
        <w:t xml:space="preserve"> punche</w:t>
      </w:r>
      <w:r w:rsidR="004766C5">
        <w:t xml:space="preserve">s </w:t>
      </w:r>
      <w:r w:rsidR="00BB35B8">
        <w:t>thrown</w:t>
      </w:r>
      <w:r w:rsidR="004766C5">
        <w:t xml:space="preserve"> at different magnitudes and different angles by different people. </w:t>
      </w:r>
    </w:p>
    <w:p w14:paraId="382CBAB8" w14:textId="77777777" w:rsidR="00D91368" w:rsidRDefault="00BB35B8" w:rsidP="006B7676">
      <w:pPr>
        <w:spacing w:line="276" w:lineRule="auto"/>
      </w:pPr>
      <w:r>
        <w:t xml:space="preserve">Second, </w:t>
      </w:r>
      <w:r w:rsidR="00583051">
        <w:t xml:space="preserve">the </w:t>
      </w:r>
      <w:r w:rsidR="00270BEE">
        <w:t>neural network is already optimized to be computationally inexpensive, but by utilizing TensorFlow</w:t>
      </w:r>
      <w:r w:rsidR="00270BEE" w:rsidRPr="00270BEE">
        <w:t xml:space="preserve"> </w:t>
      </w:r>
      <w:r w:rsidR="00270BEE">
        <w:t>GPU</w:t>
      </w:r>
      <w:r w:rsidR="00270BEE">
        <w:t xml:space="preserve"> as the backend, we could possibly try a wider array of neural network </w:t>
      </w:r>
      <w:r w:rsidR="009C3BDE">
        <w:t xml:space="preserve">architectures </w:t>
      </w:r>
      <w:proofErr w:type="gramStart"/>
      <w:r w:rsidR="009C3BDE">
        <w:t>and also</w:t>
      </w:r>
      <w:proofErr w:type="gramEnd"/>
      <w:r w:rsidR="009C3BDE">
        <w:t xml:space="preserve"> optimize the models with a larger </w:t>
      </w:r>
      <w:r w:rsidR="005E0B3D">
        <w:t>hyper</w:t>
      </w:r>
      <w:r w:rsidR="009C3BDE">
        <w:t>parameter grid</w:t>
      </w:r>
      <w:r w:rsidR="005E0B3D">
        <w:t xml:space="preserve"> to finely tune the model learning. </w:t>
      </w:r>
    </w:p>
    <w:p w14:paraId="51752DC1" w14:textId="77777777" w:rsidR="00D91368" w:rsidRDefault="005E0B3D" w:rsidP="006B7676">
      <w:pPr>
        <w:spacing w:line="276" w:lineRule="auto"/>
      </w:pPr>
      <w:r>
        <w:t xml:space="preserve">Third, </w:t>
      </w:r>
      <w:r w:rsidR="00DE0439">
        <w:t xml:space="preserve">since the SensorNet model is trained to capture human activities from time-series data, we can extend this architecture by tweaking the output layer to detect </w:t>
      </w:r>
      <w:r w:rsidR="00B64D66">
        <w:t>anomalies in the data stream. This process could include adding a bias in the output layer</w:t>
      </w:r>
      <w:r w:rsidR="008607CD">
        <w:t xml:space="preserve"> of SensorNet</w:t>
      </w:r>
      <w:r w:rsidR="00B64D66">
        <w:t xml:space="preserve"> or </w:t>
      </w:r>
      <w:r w:rsidR="008607CD">
        <w:t>training</w:t>
      </w:r>
      <w:r w:rsidR="00B64D66">
        <w:t xml:space="preserve"> </w:t>
      </w:r>
      <w:r w:rsidR="008607CD">
        <w:t>an</w:t>
      </w:r>
      <w:r w:rsidR="00B64D66">
        <w:t xml:space="preserve"> anomaly detection model which </w:t>
      </w:r>
      <w:r w:rsidR="008607CD">
        <w:t>can identify anomalies based on the outputs of SensorNet.</w:t>
      </w:r>
      <w:r w:rsidR="00FA74B5">
        <w:t xml:space="preserve"> </w:t>
      </w:r>
    </w:p>
    <w:p w14:paraId="62266C53" w14:textId="74BEA963" w:rsidR="00AE62E2" w:rsidRPr="00AE62E2" w:rsidRDefault="00D91368" w:rsidP="006B7676">
      <w:pPr>
        <w:spacing w:line="276" w:lineRule="auto"/>
      </w:pPr>
      <w:r>
        <w:t>L</w:t>
      </w:r>
      <w:r w:rsidR="00FA74B5">
        <w:t xml:space="preserve">astly, </w:t>
      </w:r>
      <w:r w:rsidR="00DC38C9">
        <w:t>this could be packaged to act as a backend to a real-time activity detection system</w:t>
      </w:r>
      <w:r w:rsidR="00465147">
        <w:t xml:space="preserve">. This kind of system could possibly be used for </w:t>
      </w:r>
      <w:r w:rsidR="001E3A4B">
        <w:t xml:space="preserve">sparring, </w:t>
      </w:r>
      <w:r w:rsidR="00D940A4">
        <w:t xml:space="preserve">identifying illegal moves, etc., or it can be extended to </w:t>
      </w:r>
      <w:r w:rsidR="00D728C8">
        <w:t xml:space="preserve">other areas of human interaction </w:t>
      </w:r>
      <w:r w:rsidR="001856F2">
        <w:t xml:space="preserve">classification or even adapt </w:t>
      </w:r>
      <w:r w:rsidR="00053398">
        <w:t>to</w:t>
      </w:r>
      <w:r w:rsidR="001856F2">
        <w:t xml:space="preserve"> other</w:t>
      </w:r>
      <w:r w:rsidR="00053398">
        <w:t xml:space="preserve"> time-series classification tasks. This approach would be especially helpful as </w:t>
      </w:r>
      <w:r w:rsidR="00484DD5">
        <w:t xml:space="preserve">it requires </w:t>
      </w:r>
      <w:r w:rsidR="00934D2F">
        <w:t>neither</w:t>
      </w:r>
      <w:r w:rsidR="00484DD5">
        <w:t xml:space="preserve"> signal </w:t>
      </w:r>
      <w:r w:rsidR="00934D2F">
        <w:t>processing nor an extensive knowledge of the variables.</w:t>
      </w:r>
    </w:p>
    <w:p w14:paraId="391B64E0" w14:textId="77777777" w:rsidR="00B32723" w:rsidRPr="00B32723" w:rsidRDefault="00B32723" w:rsidP="006B7676">
      <w:pPr>
        <w:spacing w:line="276" w:lineRule="auto"/>
      </w:pPr>
    </w:p>
    <w:bookmarkStart w:id="12" w:name="_Toc102779717" w:displacedByCustomXml="next"/>
    <w:sdt>
      <w:sdtPr>
        <w:rPr>
          <w:rFonts w:asciiTheme="minorHAnsi" w:eastAsiaTheme="minorEastAsia" w:hAnsiTheme="minorHAnsi" w:cstheme="minorBidi"/>
        </w:rPr>
        <w:id w:val="-573587230"/>
        <w:bibliography/>
      </w:sdtPr>
      <w:sdtEndPr/>
      <w:sdtContent>
        <w:sdt>
          <w:sdtPr>
            <w:id w:val="878050097"/>
            <w:docPartObj>
              <w:docPartGallery w:val="Bibliographies"/>
              <w:docPartUnique/>
            </w:docPartObj>
          </w:sdtPr>
          <w:sdtEndPr>
            <w:rPr>
              <w:rFonts w:asciiTheme="minorHAnsi" w:eastAsiaTheme="minorEastAsia" w:hAnsiTheme="minorHAnsi" w:cstheme="minorBidi"/>
              <w:b/>
              <w:bCs/>
            </w:rPr>
          </w:sdtEndPr>
          <w:sdtContent>
            <w:p w14:paraId="65F87E80" w14:textId="24F250DB" w:rsidR="00FD1681" w:rsidRDefault="00FD1681" w:rsidP="00B94871">
              <w:pPr>
                <w:pStyle w:val="SectionTitle"/>
              </w:pPr>
              <w:r>
                <w:t>Works Cited</w:t>
              </w:r>
              <w:bookmarkEnd w:id="12"/>
            </w:p>
            <w:p w14:paraId="4F787003" w14:textId="77777777" w:rsidR="00BD7275" w:rsidRDefault="00FD1681" w:rsidP="00BD7275">
              <w:pPr>
                <w:pStyle w:val="Bibliography"/>
                <w:rPr>
                  <w:noProof/>
                </w:rPr>
              </w:pPr>
              <w:r>
                <w:fldChar w:fldCharType="begin"/>
              </w:r>
              <w:r>
                <w:instrText xml:space="preserve"> BIBLIOGRAPHY </w:instrText>
              </w:r>
              <w:r>
                <w:fldChar w:fldCharType="separate"/>
              </w:r>
              <w:r w:rsidR="00BD7275">
                <w:rPr>
                  <w:noProof/>
                </w:rPr>
                <w:t xml:space="preserve">Jafari, A., Ganesan, A., Thalisetty, C. S., Sivasubramanian, V., Oates, T., &amp; Mohsenin, T. (2019). SensorNet: A Scalable and Low-Power Deep Convolutional Neural Network for Multimodal Data Classification. In </w:t>
              </w:r>
              <w:r w:rsidR="00BD7275">
                <w:rPr>
                  <w:i/>
                  <w:iCs/>
                  <w:noProof/>
                </w:rPr>
                <w:t>IEEE TRANSACTIONS ON CIRCUITS AND SYSTEMS–I: REGULAR PAPERS,</w:t>
              </w:r>
              <w:r w:rsidR="00BD7275">
                <w:rPr>
                  <w:noProof/>
                </w:rPr>
                <w:t xml:space="preserve"> (Vol. 66, pp. 274-287). IEEE.</w:t>
              </w:r>
            </w:p>
            <w:p w14:paraId="5A6DFE47" w14:textId="77777777" w:rsidR="00BD7275" w:rsidRDefault="00BD7275" w:rsidP="00BD7275">
              <w:pPr>
                <w:pStyle w:val="Bibliography"/>
                <w:rPr>
                  <w:noProof/>
                </w:rPr>
              </w:pPr>
              <w:r>
                <w:rPr>
                  <w:noProof/>
                </w:rPr>
                <w:t xml:space="preserve">Li, X., Zhang, Y., Zhang, J., Chen, S., Marsic, I., Farneth, R. A., &amp; Burd, R. S. (2017). </w:t>
              </w:r>
              <w:r>
                <w:rPr>
                  <w:i/>
                  <w:iCs/>
                  <w:noProof/>
                </w:rPr>
                <w:t>Concurrent activity recognition with multi- modal CNN-LSTM structure.</w:t>
              </w:r>
              <w:r>
                <w:rPr>
                  <w:noProof/>
                </w:rPr>
                <w:t xml:space="preserve"> Retrieved from Arxiv: https://arxiv.org/ abs/1702.01638</w:t>
              </w:r>
            </w:p>
            <w:p w14:paraId="48C0C5CE" w14:textId="77777777" w:rsidR="00BD7275" w:rsidRDefault="00BD7275" w:rsidP="00BD7275">
              <w:pPr>
                <w:pStyle w:val="Bibliography"/>
                <w:rPr>
                  <w:noProof/>
                </w:rPr>
              </w:pPr>
              <w:r>
                <w:rPr>
                  <w:noProof/>
                </w:rPr>
                <w:t xml:space="preserve">Radu, V., Tong, C., Bhattacharya, S., Lane, N. D., Mascolo, C., Marina, M. K., &amp; Kawsar, a. F. (2017). Multimodal Deep Learning for Activity and Context Recognition. </w:t>
              </w:r>
              <w:r>
                <w:rPr>
                  <w:i/>
                  <w:iCs/>
                  <w:noProof/>
                </w:rPr>
                <w:t>Proc. ACM Interact. Mob. Wearable Ubiquitous Technol.</w:t>
              </w:r>
              <w:r>
                <w:rPr>
                  <w:noProof/>
                </w:rPr>
                <w:t>, 1-27.</w:t>
              </w:r>
            </w:p>
            <w:p w14:paraId="26714BC6" w14:textId="77777777" w:rsidR="00BD7275" w:rsidRDefault="00BD7275" w:rsidP="00BD7275">
              <w:pPr>
                <w:pStyle w:val="Bibliography"/>
                <w:rPr>
                  <w:noProof/>
                </w:rPr>
              </w:pPr>
              <w:r>
                <w:rPr>
                  <w:noProof/>
                </w:rPr>
                <w:t xml:space="preserve">Yao, Hu, S. a., Zhao, S. a., Zhang, Y. a., Abdelzaher, A. a., &amp; Tarek. (2017). DeepSense: A Unified Deep Learning Framework for Time-Series Mobile Sensing Data Processing. In </w:t>
              </w:r>
              <w:r>
                <w:rPr>
                  <w:i/>
                  <w:iCs/>
                  <w:noProof/>
                </w:rPr>
                <w:t>Proceedings of the 26th International Conference on World Wide Web</w:t>
              </w:r>
              <w:r>
                <w:rPr>
                  <w:noProof/>
                </w:rPr>
                <w:t xml:space="preserve"> (pp. 351–360). International World Wide Web Conferences Steering Committee.</w:t>
              </w:r>
            </w:p>
            <w:p w14:paraId="0919E891" w14:textId="6ACCCBAB" w:rsidR="00FD1681" w:rsidRPr="00D1711A" w:rsidRDefault="00FD1681" w:rsidP="00BD7275">
              <w:pPr>
                <w:pStyle w:val="Bibliography"/>
                <w:ind w:left="0" w:firstLine="0"/>
              </w:pPr>
              <w:r>
                <w:rPr>
                  <w:b/>
                  <w:bCs/>
                </w:rPr>
                <w:fldChar w:fldCharType="end"/>
              </w:r>
            </w:p>
          </w:sdtContent>
        </w:sdt>
        <w:p w14:paraId="4530B503" w14:textId="55C2F478" w:rsidR="0017509A" w:rsidRDefault="00277B4E" w:rsidP="00490C0A">
          <w:pPr>
            <w:spacing w:line="276" w:lineRule="auto"/>
            <w:ind w:firstLine="0"/>
          </w:pPr>
        </w:p>
      </w:sdtContent>
    </w:sdt>
    <w:p w14:paraId="33299216" w14:textId="5CD61E72" w:rsidR="00E50283" w:rsidRPr="00E50283" w:rsidRDefault="00E50283" w:rsidP="00E50283"/>
    <w:p w14:paraId="1D5AEE0F" w14:textId="446B657A" w:rsidR="00E50283" w:rsidRDefault="00E50283" w:rsidP="00E50283"/>
    <w:p w14:paraId="6720E3B7" w14:textId="4B3860EC" w:rsidR="00E50283" w:rsidRPr="00E50283" w:rsidRDefault="00E50283" w:rsidP="00E50283">
      <w:pPr>
        <w:tabs>
          <w:tab w:val="left" w:pos="6776"/>
        </w:tabs>
      </w:pPr>
      <w:r>
        <w:tab/>
      </w:r>
    </w:p>
    <w:sectPr w:rsidR="00E50283" w:rsidRPr="00E50283">
      <w:headerReference w:type="default" r:id="rId17"/>
      <w:headerReference w:type="first" r:id="rId18"/>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63507" w14:textId="77777777" w:rsidR="00277B4E" w:rsidRDefault="00277B4E">
      <w:pPr>
        <w:spacing w:line="240" w:lineRule="auto"/>
      </w:pPr>
      <w:r>
        <w:separator/>
      </w:r>
    </w:p>
  </w:endnote>
  <w:endnote w:type="continuationSeparator" w:id="0">
    <w:p w14:paraId="395FC835" w14:textId="77777777" w:rsidR="00277B4E" w:rsidRDefault="00277B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9F6A9" w14:textId="77777777" w:rsidR="00277B4E" w:rsidRDefault="00277B4E">
      <w:pPr>
        <w:spacing w:line="240" w:lineRule="auto"/>
      </w:pPr>
      <w:r>
        <w:separator/>
      </w:r>
    </w:p>
  </w:footnote>
  <w:footnote w:type="continuationSeparator" w:id="0">
    <w:p w14:paraId="4D39B942" w14:textId="77777777" w:rsidR="00277B4E" w:rsidRDefault="00277B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EE882" w14:textId="6BFA2ED4" w:rsidR="0017509A" w:rsidRDefault="00277B4E">
    <w:pPr>
      <w:pStyle w:val="Header"/>
    </w:pPr>
    <w:sdt>
      <w:sdtPr>
        <w:rPr>
          <w:rStyle w:val="Strong"/>
        </w:rPr>
        <w:alias w:val="Running head"/>
        <w:tag w:val=""/>
        <w:id w:val="1072628492"/>
        <w:placeholder>
          <w:docPart w:val="97597F543A1D564E8063294D6CB249F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F5D04">
          <w:rPr>
            <w:rStyle w:val="Strong"/>
          </w:rPr>
          <w:t>Human Activity Classification from Time-Series Data</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5995" w14:textId="20F3E5EC" w:rsidR="0017509A" w:rsidRDefault="00277B4E">
    <w:pPr>
      <w:pStyle w:val="Header"/>
      <w:rPr>
        <w:rStyle w:val="Strong"/>
      </w:rPr>
    </w:pPr>
    <w:r>
      <w:t xml:space="preserve">Running head: </w:t>
    </w:r>
    <w:sdt>
      <w:sdtPr>
        <w:rPr>
          <w:rStyle w:val="Strong"/>
        </w:rPr>
        <w:alias w:val="Running head"/>
        <w:tag w:val=""/>
        <w:id w:val="-696842620"/>
        <w:placeholder>
          <w:docPart w:val="9ED48A204A834C4680CC1ADBF6F79662"/>
        </w:placeholder>
        <w:dataBinding w:prefixMappings="xmlns:ns0='http://schemas.microsoft.com/office/2006/coverPageProps' " w:xpath="/ns0:CoverPageProperties[1]/ns0:Abstract[1]" w:storeItemID="{55AF091B-3C7A-41E3-B477-F2FDAA23CFDA}"/>
        <w15:appearance w15:val="hidden"/>
        <w:text/>
      </w:sdtPr>
      <w:sdtContent>
        <w:r w:rsidR="002F5D04" w:rsidRPr="002F5D04">
          <w:rPr>
            <w:rStyle w:val="Strong"/>
          </w:rPr>
          <w:t>Human Activity Classification from Time-Series Data</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138498386">
    <w:abstractNumId w:val="9"/>
  </w:num>
  <w:num w:numId="2" w16cid:durableId="724984670">
    <w:abstractNumId w:val="7"/>
  </w:num>
  <w:num w:numId="3" w16cid:durableId="274286775">
    <w:abstractNumId w:val="6"/>
  </w:num>
  <w:num w:numId="4" w16cid:durableId="1848253047">
    <w:abstractNumId w:val="5"/>
  </w:num>
  <w:num w:numId="5" w16cid:durableId="1804762466">
    <w:abstractNumId w:val="4"/>
  </w:num>
  <w:num w:numId="6" w16cid:durableId="465049023">
    <w:abstractNumId w:val="8"/>
  </w:num>
  <w:num w:numId="7" w16cid:durableId="1116829394">
    <w:abstractNumId w:val="3"/>
  </w:num>
  <w:num w:numId="8" w16cid:durableId="1195730140">
    <w:abstractNumId w:val="2"/>
  </w:num>
  <w:num w:numId="9" w16cid:durableId="519515622">
    <w:abstractNumId w:val="1"/>
  </w:num>
  <w:num w:numId="10" w16cid:durableId="80764046">
    <w:abstractNumId w:val="0"/>
  </w:num>
  <w:num w:numId="11" w16cid:durableId="103804373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attachedTemplate r:id="rId1"/>
  <w:defaultTabStop w:val="720"/>
  <w:drawingGridHorizontalSpacing w:val="288"/>
  <w:drawingGridVerticalSpacing w:val="288"/>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D04"/>
    <w:rsid w:val="00000381"/>
    <w:rsid w:val="00004395"/>
    <w:rsid w:val="00004D0C"/>
    <w:rsid w:val="00015B21"/>
    <w:rsid w:val="00021D23"/>
    <w:rsid w:val="000342B3"/>
    <w:rsid w:val="00034936"/>
    <w:rsid w:val="00040F29"/>
    <w:rsid w:val="00043F7B"/>
    <w:rsid w:val="00053398"/>
    <w:rsid w:val="000566A9"/>
    <w:rsid w:val="000802F5"/>
    <w:rsid w:val="00082B02"/>
    <w:rsid w:val="00082D5E"/>
    <w:rsid w:val="00094C10"/>
    <w:rsid w:val="00096B5E"/>
    <w:rsid w:val="000A1EBD"/>
    <w:rsid w:val="000C3A25"/>
    <w:rsid w:val="000D6BB5"/>
    <w:rsid w:val="000E1C1A"/>
    <w:rsid w:val="000E2608"/>
    <w:rsid w:val="000E5DCF"/>
    <w:rsid w:val="000F3058"/>
    <w:rsid w:val="000F78B7"/>
    <w:rsid w:val="001001F8"/>
    <w:rsid w:val="001023D2"/>
    <w:rsid w:val="001164AB"/>
    <w:rsid w:val="00123910"/>
    <w:rsid w:val="00130444"/>
    <w:rsid w:val="001338E3"/>
    <w:rsid w:val="001663DF"/>
    <w:rsid w:val="00172DB3"/>
    <w:rsid w:val="00174EA2"/>
    <w:rsid w:val="0017509A"/>
    <w:rsid w:val="00183992"/>
    <w:rsid w:val="001856F2"/>
    <w:rsid w:val="00196AF4"/>
    <w:rsid w:val="001A38D2"/>
    <w:rsid w:val="001A7476"/>
    <w:rsid w:val="001B6983"/>
    <w:rsid w:val="001C1D87"/>
    <w:rsid w:val="001C509F"/>
    <w:rsid w:val="001E3A4B"/>
    <w:rsid w:val="001E4772"/>
    <w:rsid w:val="001F28C4"/>
    <w:rsid w:val="00201DF5"/>
    <w:rsid w:val="002026DD"/>
    <w:rsid w:val="002130F2"/>
    <w:rsid w:val="00224099"/>
    <w:rsid w:val="00245B2B"/>
    <w:rsid w:val="00251192"/>
    <w:rsid w:val="002619D3"/>
    <w:rsid w:val="0026223A"/>
    <w:rsid w:val="00270BEE"/>
    <w:rsid w:val="00271298"/>
    <w:rsid w:val="00277B4E"/>
    <w:rsid w:val="002801B5"/>
    <w:rsid w:val="00284EF2"/>
    <w:rsid w:val="002A48D3"/>
    <w:rsid w:val="002B2E45"/>
    <w:rsid w:val="002B5BC0"/>
    <w:rsid w:val="002B747E"/>
    <w:rsid w:val="002E351D"/>
    <w:rsid w:val="002F26B0"/>
    <w:rsid w:val="002F2B16"/>
    <w:rsid w:val="002F5D04"/>
    <w:rsid w:val="00304F87"/>
    <w:rsid w:val="00312591"/>
    <w:rsid w:val="0032457C"/>
    <w:rsid w:val="003253BD"/>
    <w:rsid w:val="003312FE"/>
    <w:rsid w:val="00331DD8"/>
    <w:rsid w:val="00340651"/>
    <w:rsid w:val="003475A0"/>
    <w:rsid w:val="00350298"/>
    <w:rsid w:val="00350A8E"/>
    <w:rsid w:val="00357AEB"/>
    <w:rsid w:val="003623FE"/>
    <w:rsid w:val="0037210F"/>
    <w:rsid w:val="00372C67"/>
    <w:rsid w:val="00374ED2"/>
    <w:rsid w:val="003837BA"/>
    <w:rsid w:val="00385D8F"/>
    <w:rsid w:val="00390D7A"/>
    <w:rsid w:val="00391954"/>
    <w:rsid w:val="00392D23"/>
    <w:rsid w:val="003A0948"/>
    <w:rsid w:val="003B6EBD"/>
    <w:rsid w:val="003C602E"/>
    <w:rsid w:val="003C629B"/>
    <w:rsid w:val="003D4223"/>
    <w:rsid w:val="003E0806"/>
    <w:rsid w:val="003E4E97"/>
    <w:rsid w:val="003E6D84"/>
    <w:rsid w:val="003F22E8"/>
    <w:rsid w:val="003F4CAD"/>
    <w:rsid w:val="0041455D"/>
    <w:rsid w:val="004245FC"/>
    <w:rsid w:val="00425D00"/>
    <w:rsid w:val="004410DA"/>
    <w:rsid w:val="00442912"/>
    <w:rsid w:val="00442CEE"/>
    <w:rsid w:val="00465147"/>
    <w:rsid w:val="004766C5"/>
    <w:rsid w:val="00480905"/>
    <w:rsid w:val="00482D0F"/>
    <w:rsid w:val="00484DD5"/>
    <w:rsid w:val="00490C0A"/>
    <w:rsid w:val="004A030D"/>
    <w:rsid w:val="004A6D1F"/>
    <w:rsid w:val="004C5AB8"/>
    <w:rsid w:val="004F6105"/>
    <w:rsid w:val="00510C07"/>
    <w:rsid w:val="0052158F"/>
    <w:rsid w:val="00524937"/>
    <w:rsid w:val="00530206"/>
    <w:rsid w:val="00554A10"/>
    <w:rsid w:val="00566711"/>
    <w:rsid w:val="0057310B"/>
    <w:rsid w:val="00580408"/>
    <w:rsid w:val="00583051"/>
    <w:rsid w:val="00583F6C"/>
    <w:rsid w:val="00586890"/>
    <w:rsid w:val="0059061B"/>
    <w:rsid w:val="00592AC4"/>
    <w:rsid w:val="00596B85"/>
    <w:rsid w:val="005B6F70"/>
    <w:rsid w:val="005C5D3C"/>
    <w:rsid w:val="005C7BDA"/>
    <w:rsid w:val="005D0887"/>
    <w:rsid w:val="005D5FF4"/>
    <w:rsid w:val="005E0B3D"/>
    <w:rsid w:val="005F0497"/>
    <w:rsid w:val="006136AC"/>
    <w:rsid w:val="006146B3"/>
    <w:rsid w:val="006311FF"/>
    <w:rsid w:val="0063520C"/>
    <w:rsid w:val="00653BB2"/>
    <w:rsid w:val="006541D6"/>
    <w:rsid w:val="00663A45"/>
    <w:rsid w:val="00673896"/>
    <w:rsid w:val="006A096E"/>
    <w:rsid w:val="006B6DD9"/>
    <w:rsid w:val="006B7676"/>
    <w:rsid w:val="006D2B31"/>
    <w:rsid w:val="006E3903"/>
    <w:rsid w:val="006F3775"/>
    <w:rsid w:val="006F50E8"/>
    <w:rsid w:val="00722F14"/>
    <w:rsid w:val="00724E66"/>
    <w:rsid w:val="00732962"/>
    <w:rsid w:val="00736508"/>
    <w:rsid w:val="00740973"/>
    <w:rsid w:val="007424CC"/>
    <w:rsid w:val="00746561"/>
    <w:rsid w:val="007B18A7"/>
    <w:rsid w:val="007C7632"/>
    <w:rsid w:val="007D0710"/>
    <w:rsid w:val="007D1B1F"/>
    <w:rsid w:val="007E0C7D"/>
    <w:rsid w:val="007E164C"/>
    <w:rsid w:val="007F0540"/>
    <w:rsid w:val="00802AD7"/>
    <w:rsid w:val="008101AE"/>
    <w:rsid w:val="008264B7"/>
    <w:rsid w:val="00835208"/>
    <w:rsid w:val="0083798F"/>
    <w:rsid w:val="00840634"/>
    <w:rsid w:val="008518E3"/>
    <w:rsid w:val="00851F26"/>
    <w:rsid w:val="00853A01"/>
    <w:rsid w:val="00856842"/>
    <w:rsid w:val="008607CD"/>
    <w:rsid w:val="00876600"/>
    <w:rsid w:val="008946A3"/>
    <w:rsid w:val="00895D53"/>
    <w:rsid w:val="008B4837"/>
    <w:rsid w:val="008D2CC1"/>
    <w:rsid w:val="008D371B"/>
    <w:rsid w:val="008D3E0E"/>
    <w:rsid w:val="008D5366"/>
    <w:rsid w:val="008E0612"/>
    <w:rsid w:val="008E3962"/>
    <w:rsid w:val="00902D38"/>
    <w:rsid w:val="00922D20"/>
    <w:rsid w:val="00934D2F"/>
    <w:rsid w:val="00941A79"/>
    <w:rsid w:val="00950C4F"/>
    <w:rsid w:val="0095194F"/>
    <w:rsid w:val="00960D6F"/>
    <w:rsid w:val="00967A57"/>
    <w:rsid w:val="00971963"/>
    <w:rsid w:val="0098503F"/>
    <w:rsid w:val="009C07E0"/>
    <w:rsid w:val="009C3BDE"/>
    <w:rsid w:val="009D606F"/>
    <w:rsid w:val="009E069E"/>
    <w:rsid w:val="009E4BFC"/>
    <w:rsid w:val="00A12F47"/>
    <w:rsid w:val="00A17D84"/>
    <w:rsid w:val="00A22F31"/>
    <w:rsid w:val="00A317F3"/>
    <w:rsid w:val="00A31BE9"/>
    <w:rsid w:val="00A427F6"/>
    <w:rsid w:val="00A43AA7"/>
    <w:rsid w:val="00A55DA6"/>
    <w:rsid w:val="00A70291"/>
    <w:rsid w:val="00A73863"/>
    <w:rsid w:val="00A74E3B"/>
    <w:rsid w:val="00A929AE"/>
    <w:rsid w:val="00AD32F2"/>
    <w:rsid w:val="00AD7308"/>
    <w:rsid w:val="00AD7EA1"/>
    <w:rsid w:val="00AE46B8"/>
    <w:rsid w:val="00AE62E2"/>
    <w:rsid w:val="00B0620C"/>
    <w:rsid w:val="00B06725"/>
    <w:rsid w:val="00B22653"/>
    <w:rsid w:val="00B32723"/>
    <w:rsid w:val="00B4311F"/>
    <w:rsid w:val="00B50D71"/>
    <w:rsid w:val="00B5137D"/>
    <w:rsid w:val="00B549E4"/>
    <w:rsid w:val="00B64D66"/>
    <w:rsid w:val="00B72978"/>
    <w:rsid w:val="00B84A4C"/>
    <w:rsid w:val="00B872C8"/>
    <w:rsid w:val="00B94871"/>
    <w:rsid w:val="00BB35B8"/>
    <w:rsid w:val="00BC0354"/>
    <w:rsid w:val="00BC204F"/>
    <w:rsid w:val="00BC436B"/>
    <w:rsid w:val="00BC7F79"/>
    <w:rsid w:val="00BD2CED"/>
    <w:rsid w:val="00BD4230"/>
    <w:rsid w:val="00BD5D51"/>
    <w:rsid w:val="00BD721C"/>
    <w:rsid w:val="00BD7275"/>
    <w:rsid w:val="00BE46ED"/>
    <w:rsid w:val="00C03384"/>
    <w:rsid w:val="00C03F58"/>
    <w:rsid w:val="00C048C1"/>
    <w:rsid w:val="00C115DB"/>
    <w:rsid w:val="00C12FAE"/>
    <w:rsid w:val="00C14426"/>
    <w:rsid w:val="00C24FAB"/>
    <w:rsid w:val="00C40B70"/>
    <w:rsid w:val="00C4385F"/>
    <w:rsid w:val="00C50088"/>
    <w:rsid w:val="00C616BB"/>
    <w:rsid w:val="00C63619"/>
    <w:rsid w:val="00C65C7C"/>
    <w:rsid w:val="00C858E4"/>
    <w:rsid w:val="00C85ED6"/>
    <w:rsid w:val="00C94206"/>
    <w:rsid w:val="00C97A77"/>
    <w:rsid w:val="00CA06F3"/>
    <w:rsid w:val="00CA4C8D"/>
    <w:rsid w:val="00CA7505"/>
    <w:rsid w:val="00CD46B1"/>
    <w:rsid w:val="00CE0684"/>
    <w:rsid w:val="00CE1DEC"/>
    <w:rsid w:val="00CE6FFD"/>
    <w:rsid w:val="00CF32E8"/>
    <w:rsid w:val="00CF345F"/>
    <w:rsid w:val="00CF4B1A"/>
    <w:rsid w:val="00CF58C4"/>
    <w:rsid w:val="00D03707"/>
    <w:rsid w:val="00D1711A"/>
    <w:rsid w:val="00D175E5"/>
    <w:rsid w:val="00D26276"/>
    <w:rsid w:val="00D40311"/>
    <w:rsid w:val="00D40763"/>
    <w:rsid w:val="00D4139E"/>
    <w:rsid w:val="00D454F5"/>
    <w:rsid w:val="00D728C8"/>
    <w:rsid w:val="00D76E6F"/>
    <w:rsid w:val="00D83E7F"/>
    <w:rsid w:val="00D91368"/>
    <w:rsid w:val="00D940A4"/>
    <w:rsid w:val="00DA2422"/>
    <w:rsid w:val="00DA5912"/>
    <w:rsid w:val="00DA5B93"/>
    <w:rsid w:val="00DC38C9"/>
    <w:rsid w:val="00DD2CC2"/>
    <w:rsid w:val="00DE0439"/>
    <w:rsid w:val="00DE455B"/>
    <w:rsid w:val="00E21187"/>
    <w:rsid w:val="00E23EC6"/>
    <w:rsid w:val="00E4168E"/>
    <w:rsid w:val="00E41968"/>
    <w:rsid w:val="00E4219B"/>
    <w:rsid w:val="00E442BA"/>
    <w:rsid w:val="00E45D07"/>
    <w:rsid w:val="00E46FB6"/>
    <w:rsid w:val="00E47E48"/>
    <w:rsid w:val="00E50283"/>
    <w:rsid w:val="00E53816"/>
    <w:rsid w:val="00E561F4"/>
    <w:rsid w:val="00E57274"/>
    <w:rsid w:val="00E65C07"/>
    <w:rsid w:val="00E701F9"/>
    <w:rsid w:val="00E96670"/>
    <w:rsid w:val="00EA56A3"/>
    <w:rsid w:val="00EB6143"/>
    <w:rsid w:val="00EB6583"/>
    <w:rsid w:val="00EB6E13"/>
    <w:rsid w:val="00EC364F"/>
    <w:rsid w:val="00ED04F1"/>
    <w:rsid w:val="00EF310F"/>
    <w:rsid w:val="00EF4B97"/>
    <w:rsid w:val="00EF6E1F"/>
    <w:rsid w:val="00F00F80"/>
    <w:rsid w:val="00F10B74"/>
    <w:rsid w:val="00F429B9"/>
    <w:rsid w:val="00F465BB"/>
    <w:rsid w:val="00F53029"/>
    <w:rsid w:val="00F547C0"/>
    <w:rsid w:val="00F61763"/>
    <w:rsid w:val="00F63614"/>
    <w:rsid w:val="00F70E4D"/>
    <w:rsid w:val="00FA74B5"/>
    <w:rsid w:val="00FB35D5"/>
    <w:rsid w:val="00FB5460"/>
    <w:rsid w:val="00FD1681"/>
    <w:rsid w:val="00FD4D14"/>
    <w:rsid w:val="00FD56FF"/>
    <w:rsid w:val="00FD78EF"/>
    <w:rsid w:val="00FE77B7"/>
    <w:rsid w:val="00FE7ACE"/>
    <w:rsid w:val="00FF424C"/>
    <w:rsid w:val="00FF7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9DB1C"/>
  <w15:chartTrackingRefBased/>
  <w15:docId w15:val="{92C840C3-4F66-DC41-9978-37A3B1712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408"/>
    <w:pPr>
      <w:spacing w:line="360" w:lineRule="auto"/>
    </w:pPr>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2F5D04"/>
    <w:rPr>
      <w:color w:val="605E5C"/>
      <w:shd w:val="clear" w:color="auto" w:fill="E1DFDD"/>
    </w:rPr>
  </w:style>
  <w:style w:type="table" w:customStyle="1" w:styleId="MLAresearchpapertable">
    <w:name w:val="MLA research paper table"/>
    <w:basedOn w:val="TableNormal"/>
    <w:uiPriority w:val="99"/>
    <w:rsid w:val="00FD4D14"/>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styleId="EndnoteText">
    <w:name w:val="endnote text"/>
    <w:basedOn w:val="Normal"/>
    <w:link w:val="EndnoteTextChar"/>
    <w:uiPriority w:val="99"/>
    <w:semiHidden/>
    <w:unhideWhenUsed/>
    <w:qFormat/>
    <w:rsid w:val="007D0710"/>
    <w:pPr>
      <w:spacing w:line="240" w:lineRule="auto"/>
    </w:pPr>
    <w:rPr>
      <w:sz w:val="20"/>
      <w:szCs w:val="20"/>
    </w:rPr>
  </w:style>
  <w:style w:type="character" w:customStyle="1" w:styleId="EndnoteTextChar">
    <w:name w:val="Endnote Text Char"/>
    <w:basedOn w:val="DefaultParagraphFont"/>
    <w:link w:val="EndnoteText"/>
    <w:uiPriority w:val="99"/>
    <w:semiHidden/>
    <w:rsid w:val="007D0710"/>
    <w:rPr>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6276">
      <w:bodyDiv w:val="1"/>
      <w:marLeft w:val="0"/>
      <w:marRight w:val="0"/>
      <w:marTop w:val="0"/>
      <w:marBottom w:val="0"/>
      <w:divBdr>
        <w:top w:val="none" w:sz="0" w:space="0" w:color="auto"/>
        <w:left w:val="none" w:sz="0" w:space="0" w:color="auto"/>
        <w:bottom w:val="none" w:sz="0" w:space="0" w:color="auto"/>
        <w:right w:val="none" w:sz="0" w:space="0" w:color="auto"/>
      </w:divBdr>
    </w:div>
    <w:div w:id="7775405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41294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6305550">
      <w:bodyDiv w:val="1"/>
      <w:marLeft w:val="0"/>
      <w:marRight w:val="0"/>
      <w:marTop w:val="0"/>
      <w:marBottom w:val="0"/>
      <w:divBdr>
        <w:top w:val="none" w:sz="0" w:space="0" w:color="auto"/>
        <w:left w:val="none" w:sz="0" w:space="0" w:color="auto"/>
        <w:bottom w:val="none" w:sz="0" w:space="0" w:color="auto"/>
        <w:right w:val="none" w:sz="0" w:space="0" w:color="auto"/>
      </w:divBdr>
    </w:div>
    <w:div w:id="192765285">
      <w:bodyDiv w:val="1"/>
      <w:marLeft w:val="0"/>
      <w:marRight w:val="0"/>
      <w:marTop w:val="0"/>
      <w:marBottom w:val="0"/>
      <w:divBdr>
        <w:top w:val="none" w:sz="0" w:space="0" w:color="auto"/>
        <w:left w:val="none" w:sz="0" w:space="0" w:color="auto"/>
        <w:bottom w:val="none" w:sz="0" w:space="0" w:color="auto"/>
        <w:right w:val="none" w:sz="0" w:space="0" w:color="auto"/>
      </w:divBdr>
    </w:div>
    <w:div w:id="210387723">
      <w:bodyDiv w:val="1"/>
      <w:marLeft w:val="0"/>
      <w:marRight w:val="0"/>
      <w:marTop w:val="0"/>
      <w:marBottom w:val="0"/>
      <w:divBdr>
        <w:top w:val="none" w:sz="0" w:space="0" w:color="auto"/>
        <w:left w:val="none" w:sz="0" w:space="0" w:color="auto"/>
        <w:bottom w:val="none" w:sz="0" w:space="0" w:color="auto"/>
        <w:right w:val="none" w:sz="0" w:space="0" w:color="auto"/>
      </w:divBdr>
    </w:div>
    <w:div w:id="219024022">
      <w:bodyDiv w:val="1"/>
      <w:marLeft w:val="0"/>
      <w:marRight w:val="0"/>
      <w:marTop w:val="0"/>
      <w:marBottom w:val="0"/>
      <w:divBdr>
        <w:top w:val="none" w:sz="0" w:space="0" w:color="auto"/>
        <w:left w:val="none" w:sz="0" w:space="0" w:color="auto"/>
        <w:bottom w:val="none" w:sz="0" w:space="0" w:color="auto"/>
        <w:right w:val="none" w:sz="0" w:space="0" w:color="auto"/>
      </w:divBdr>
    </w:div>
    <w:div w:id="22796142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2035995">
      <w:bodyDiv w:val="1"/>
      <w:marLeft w:val="0"/>
      <w:marRight w:val="0"/>
      <w:marTop w:val="0"/>
      <w:marBottom w:val="0"/>
      <w:divBdr>
        <w:top w:val="none" w:sz="0" w:space="0" w:color="auto"/>
        <w:left w:val="none" w:sz="0" w:space="0" w:color="auto"/>
        <w:bottom w:val="none" w:sz="0" w:space="0" w:color="auto"/>
        <w:right w:val="none" w:sz="0" w:space="0" w:color="auto"/>
      </w:divBdr>
    </w:div>
    <w:div w:id="263344249">
      <w:bodyDiv w:val="1"/>
      <w:marLeft w:val="0"/>
      <w:marRight w:val="0"/>
      <w:marTop w:val="0"/>
      <w:marBottom w:val="0"/>
      <w:divBdr>
        <w:top w:val="none" w:sz="0" w:space="0" w:color="auto"/>
        <w:left w:val="none" w:sz="0" w:space="0" w:color="auto"/>
        <w:bottom w:val="none" w:sz="0" w:space="0" w:color="auto"/>
        <w:right w:val="none" w:sz="0" w:space="0" w:color="auto"/>
      </w:divBdr>
    </w:div>
    <w:div w:id="29052535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476465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606039510">
      <w:bodyDiv w:val="1"/>
      <w:marLeft w:val="0"/>
      <w:marRight w:val="0"/>
      <w:marTop w:val="0"/>
      <w:marBottom w:val="0"/>
      <w:divBdr>
        <w:top w:val="none" w:sz="0" w:space="0" w:color="auto"/>
        <w:left w:val="none" w:sz="0" w:space="0" w:color="auto"/>
        <w:bottom w:val="none" w:sz="0" w:space="0" w:color="auto"/>
        <w:right w:val="none" w:sz="0" w:space="0" w:color="auto"/>
      </w:divBdr>
    </w:div>
    <w:div w:id="627587306">
      <w:bodyDiv w:val="1"/>
      <w:marLeft w:val="0"/>
      <w:marRight w:val="0"/>
      <w:marTop w:val="0"/>
      <w:marBottom w:val="0"/>
      <w:divBdr>
        <w:top w:val="none" w:sz="0" w:space="0" w:color="auto"/>
        <w:left w:val="none" w:sz="0" w:space="0" w:color="auto"/>
        <w:bottom w:val="none" w:sz="0" w:space="0" w:color="auto"/>
        <w:right w:val="none" w:sz="0" w:space="0" w:color="auto"/>
      </w:divBdr>
    </w:div>
    <w:div w:id="63814644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3095302">
      <w:bodyDiv w:val="1"/>
      <w:marLeft w:val="0"/>
      <w:marRight w:val="0"/>
      <w:marTop w:val="0"/>
      <w:marBottom w:val="0"/>
      <w:divBdr>
        <w:top w:val="none" w:sz="0" w:space="0" w:color="auto"/>
        <w:left w:val="none" w:sz="0" w:space="0" w:color="auto"/>
        <w:bottom w:val="none" w:sz="0" w:space="0" w:color="auto"/>
        <w:right w:val="none" w:sz="0" w:space="0" w:color="auto"/>
      </w:divBdr>
    </w:div>
    <w:div w:id="78959219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8555653">
      <w:bodyDiv w:val="1"/>
      <w:marLeft w:val="0"/>
      <w:marRight w:val="0"/>
      <w:marTop w:val="0"/>
      <w:marBottom w:val="0"/>
      <w:divBdr>
        <w:top w:val="none" w:sz="0" w:space="0" w:color="auto"/>
        <w:left w:val="none" w:sz="0" w:space="0" w:color="auto"/>
        <w:bottom w:val="none" w:sz="0" w:space="0" w:color="auto"/>
        <w:right w:val="none" w:sz="0" w:space="0" w:color="auto"/>
      </w:divBdr>
    </w:div>
    <w:div w:id="1063258034">
      <w:bodyDiv w:val="1"/>
      <w:marLeft w:val="0"/>
      <w:marRight w:val="0"/>
      <w:marTop w:val="0"/>
      <w:marBottom w:val="0"/>
      <w:divBdr>
        <w:top w:val="none" w:sz="0" w:space="0" w:color="auto"/>
        <w:left w:val="none" w:sz="0" w:space="0" w:color="auto"/>
        <w:bottom w:val="none" w:sz="0" w:space="0" w:color="auto"/>
        <w:right w:val="none" w:sz="0" w:space="0" w:color="auto"/>
      </w:divBdr>
    </w:div>
    <w:div w:id="1091201348">
      <w:bodyDiv w:val="1"/>
      <w:marLeft w:val="0"/>
      <w:marRight w:val="0"/>
      <w:marTop w:val="0"/>
      <w:marBottom w:val="0"/>
      <w:divBdr>
        <w:top w:val="none" w:sz="0" w:space="0" w:color="auto"/>
        <w:left w:val="none" w:sz="0" w:space="0" w:color="auto"/>
        <w:bottom w:val="none" w:sz="0" w:space="0" w:color="auto"/>
        <w:right w:val="none" w:sz="0" w:space="0" w:color="auto"/>
      </w:divBdr>
    </w:div>
    <w:div w:id="1148207137">
      <w:bodyDiv w:val="1"/>
      <w:marLeft w:val="0"/>
      <w:marRight w:val="0"/>
      <w:marTop w:val="0"/>
      <w:marBottom w:val="0"/>
      <w:divBdr>
        <w:top w:val="none" w:sz="0" w:space="0" w:color="auto"/>
        <w:left w:val="none" w:sz="0" w:space="0" w:color="auto"/>
        <w:bottom w:val="none" w:sz="0" w:space="0" w:color="auto"/>
        <w:right w:val="none" w:sz="0" w:space="0" w:color="auto"/>
      </w:divBdr>
    </w:div>
    <w:div w:id="118077967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6610810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7004809">
      <w:bodyDiv w:val="1"/>
      <w:marLeft w:val="0"/>
      <w:marRight w:val="0"/>
      <w:marTop w:val="0"/>
      <w:marBottom w:val="0"/>
      <w:divBdr>
        <w:top w:val="none" w:sz="0" w:space="0" w:color="auto"/>
        <w:left w:val="none" w:sz="0" w:space="0" w:color="auto"/>
        <w:bottom w:val="none" w:sz="0" w:space="0" w:color="auto"/>
        <w:right w:val="none" w:sz="0" w:space="0" w:color="auto"/>
      </w:divBdr>
    </w:div>
    <w:div w:id="1321036329">
      <w:bodyDiv w:val="1"/>
      <w:marLeft w:val="0"/>
      <w:marRight w:val="0"/>
      <w:marTop w:val="0"/>
      <w:marBottom w:val="0"/>
      <w:divBdr>
        <w:top w:val="none" w:sz="0" w:space="0" w:color="auto"/>
        <w:left w:val="none" w:sz="0" w:space="0" w:color="auto"/>
        <w:bottom w:val="none" w:sz="0" w:space="0" w:color="auto"/>
        <w:right w:val="none" w:sz="0" w:space="0" w:color="auto"/>
      </w:divBdr>
    </w:div>
    <w:div w:id="1326200935">
      <w:bodyDiv w:val="1"/>
      <w:marLeft w:val="0"/>
      <w:marRight w:val="0"/>
      <w:marTop w:val="0"/>
      <w:marBottom w:val="0"/>
      <w:divBdr>
        <w:top w:val="none" w:sz="0" w:space="0" w:color="auto"/>
        <w:left w:val="none" w:sz="0" w:space="0" w:color="auto"/>
        <w:bottom w:val="none" w:sz="0" w:space="0" w:color="auto"/>
        <w:right w:val="none" w:sz="0" w:space="0" w:color="auto"/>
      </w:divBdr>
    </w:div>
    <w:div w:id="1326861364">
      <w:bodyDiv w:val="1"/>
      <w:marLeft w:val="0"/>
      <w:marRight w:val="0"/>
      <w:marTop w:val="0"/>
      <w:marBottom w:val="0"/>
      <w:divBdr>
        <w:top w:val="none" w:sz="0" w:space="0" w:color="auto"/>
        <w:left w:val="none" w:sz="0" w:space="0" w:color="auto"/>
        <w:bottom w:val="none" w:sz="0" w:space="0" w:color="auto"/>
        <w:right w:val="none" w:sz="0" w:space="0" w:color="auto"/>
      </w:divBdr>
    </w:div>
    <w:div w:id="1331828996">
      <w:bodyDiv w:val="1"/>
      <w:marLeft w:val="0"/>
      <w:marRight w:val="0"/>
      <w:marTop w:val="0"/>
      <w:marBottom w:val="0"/>
      <w:divBdr>
        <w:top w:val="none" w:sz="0" w:space="0" w:color="auto"/>
        <w:left w:val="none" w:sz="0" w:space="0" w:color="auto"/>
        <w:bottom w:val="none" w:sz="0" w:space="0" w:color="auto"/>
        <w:right w:val="none" w:sz="0" w:space="0" w:color="auto"/>
      </w:divBdr>
    </w:div>
    <w:div w:id="1356342399">
      <w:bodyDiv w:val="1"/>
      <w:marLeft w:val="0"/>
      <w:marRight w:val="0"/>
      <w:marTop w:val="0"/>
      <w:marBottom w:val="0"/>
      <w:divBdr>
        <w:top w:val="none" w:sz="0" w:space="0" w:color="auto"/>
        <w:left w:val="none" w:sz="0" w:space="0" w:color="auto"/>
        <w:bottom w:val="none" w:sz="0" w:space="0" w:color="auto"/>
        <w:right w:val="none" w:sz="0" w:space="0" w:color="auto"/>
      </w:divBdr>
    </w:div>
    <w:div w:id="135911722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4306117">
      <w:bodyDiv w:val="1"/>
      <w:marLeft w:val="0"/>
      <w:marRight w:val="0"/>
      <w:marTop w:val="0"/>
      <w:marBottom w:val="0"/>
      <w:divBdr>
        <w:top w:val="none" w:sz="0" w:space="0" w:color="auto"/>
        <w:left w:val="none" w:sz="0" w:space="0" w:color="auto"/>
        <w:bottom w:val="none" w:sz="0" w:space="0" w:color="auto"/>
        <w:right w:val="none" w:sz="0" w:space="0" w:color="auto"/>
      </w:divBdr>
    </w:div>
    <w:div w:id="1424841943">
      <w:bodyDiv w:val="1"/>
      <w:marLeft w:val="0"/>
      <w:marRight w:val="0"/>
      <w:marTop w:val="0"/>
      <w:marBottom w:val="0"/>
      <w:divBdr>
        <w:top w:val="none" w:sz="0" w:space="0" w:color="auto"/>
        <w:left w:val="none" w:sz="0" w:space="0" w:color="auto"/>
        <w:bottom w:val="none" w:sz="0" w:space="0" w:color="auto"/>
        <w:right w:val="none" w:sz="0" w:space="0" w:color="auto"/>
      </w:divBdr>
    </w:div>
    <w:div w:id="1437482517">
      <w:bodyDiv w:val="1"/>
      <w:marLeft w:val="0"/>
      <w:marRight w:val="0"/>
      <w:marTop w:val="0"/>
      <w:marBottom w:val="0"/>
      <w:divBdr>
        <w:top w:val="none" w:sz="0" w:space="0" w:color="auto"/>
        <w:left w:val="none" w:sz="0" w:space="0" w:color="auto"/>
        <w:bottom w:val="none" w:sz="0" w:space="0" w:color="auto"/>
        <w:right w:val="none" w:sz="0" w:space="0" w:color="auto"/>
      </w:divBdr>
    </w:div>
    <w:div w:id="1440561200">
      <w:bodyDiv w:val="1"/>
      <w:marLeft w:val="0"/>
      <w:marRight w:val="0"/>
      <w:marTop w:val="0"/>
      <w:marBottom w:val="0"/>
      <w:divBdr>
        <w:top w:val="none" w:sz="0" w:space="0" w:color="auto"/>
        <w:left w:val="none" w:sz="0" w:space="0" w:color="auto"/>
        <w:bottom w:val="none" w:sz="0" w:space="0" w:color="auto"/>
        <w:right w:val="none" w:sz="0" w:space="0" w:color="auto"/>
      </w:divBdr>
    </w:div>
    <w:div w:id="144476567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4680989">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875766">
      <w:bodyDiv w:val="1"/>
      <w:marLeft w:val="0"/>
      <w:marRight w:val="0"/>
      <w:marTop w:val="0"/>
      <w:marBottom w:val="0"/>
      <w:divBdr>
        <w:top w:val="none" w:sz="0" w:space="0" w:color="auto"/>
        <w:left w:val="none" w:sz="0" w:space="0" w:color="auto"/>
        <w:bottom w:val="none" w:sz="0" w:space="0" w:color="auto"/>
        <w:right w:val="none" w:sz="0" w:space="0" w:color="auto"/>
      </w:divBdr>
    </w:div>
    <w:div w:id="1528905123">
      <w:bodyDiv w:val="1"/>
      <w:marLeft w:val="0"/>
      <w:marRight w:val="0"/>
      <w:marTop w:val="0"/>
      <w:marBottom w:val="0"/>
      <w:divBdr>
        <w:top w:val="none" w:sz="0" w:space="0" w:color="auto"/>
        <w:left w:val="none" w:sz="0" w:space="0" w:color="auto"/>
        <w:bottom w:val="none" w:sz="0" w:space="0" w:color="auto"/>
        <w:right w:val="none" w:sz="0" w:space="0" w:color="auto"/>
      </w:divBdr>
    </w:div>
    <w:div w:id="1533422085">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879189">
      <w:bodyDiv w:val="1"/>
      <w:marLeft w:val="0"/>
      <w:marRight w:val="0"/>
      <w:marTop w:val="0"/>
      <w:marBottom w:val="0"/>
      <w:divBdr>
        <w:top w:val="none" w:sz="0" w:space="0" w:color="auto"/>
        <w:left w:val="none" w:sz="0" w:space="0" w:color="auto"/>
        <w:bottom w:val="none" w:sz="0" w:space="0" w:color="auto"/>
        <w:right w:val="none" w:sz="0" w:space="0" w:color="auto"/>
      </w:divBdr>
    </w:div>
    <w:div w:id="1613783842">
      <w:bodyDiv w:val="1"/>
      <w:marLeft w:val="0"/>
      <w:marRight w:val="0"/>
      <w:marTop w:val="0"/>
      <w:marBottom w:val="0"/>
      <w:divBdr>
        <w:top w:val="none" w:sz="0" w:space="0" w:color="auto"/>
        <w:left w:val="none" w:sz="0" w:space="0" w:color="auto"/>
        <w:bottom w:val="none" w:sz="0" w:space="0" w:color="auto"/>
        <w:right w:val="none" w:sz="0" w:space="0" w:color="auto"/>
      </w:divBdr>
    </w:div>
    <w:div w:id="1651248063">
      <w:bodyDiv w:val="1"/>
      <w:marLeft w:val="0"/>
      <w:marRight w:val="0"/>
      <w:marTop w:val="0"/>
      <w:marBottom w:val="0"/>
      <w:divBdr>
        <w:top w:val="none" w:sz="0" w:space="0" w:color="auto"/>
        <w:left w:val="none" w:sz="0" w:space="0" w:color="auto"/>
        <w:bottom w:val="none" w:sz="0" w:space="0" w:color="auto"/>
        <w:right w:val="none" w:sz="0" w:space="0" w:color="auto"/>
      </w:divBdr>
    </w:div>
    <w:div w:id="1695614584">
      <w:bodyDiv w:val="1"/>
      <w:marLeft w:val="0"/>
      <w:marRight w:val="0"/>
      <w:marTop w:val="0"/>
      <w:marBottom w:val="0"/>
      <w:divBdr>
        <w:top w:val="none" w:sz="0" w:space="0" w:color="auto"/>
        <w:left w:val="none" w:sz="0" w:space="0" w:color="auto"/>
        <w:bottom w:val="none" w:sz="0" w:space="0" w:color="auto"/>
        <w:right w:val="none" w:sz="0" w:space="0" w:color="auto"/>
      </w:divBdr>
    </w:div>
    <w:div w:id="1713921440">
      <w:bodyDiv w:val="1"/>
      <w:marLeft w:val="0"/>
      <w:marRight w:val="0"/>
      <w:marTop w:val="0"/>
      <w:marBottom w:val="0"/>
      <w:divBdr>
        <w:top w:val="none" w:sz="0" w:space="0" w:color="auto"/>
        <w:left w:val="none" w:sz="0" w:space="0" w:color="auto"/>
        <w:bottom w:val="none" w:sz="0" w:space="0" w:color="auto"/>
        <w:right w:val="none" w:sz="0" w:space="0" w:color="auto"/>
      </w:divBdr>
      <w:divsChild>
        <w:div w:id="1645113895">
          <w:marLeft w:val="0"/>
          <w:marRight w:val="0"/>
          <w:marTop w:val="0"/>
          <w:marBottom w:val="0"/>
          <w:divBdr>
            <w:top w:val="none" w:sz="0" w:space="0" w:color="auto"/>
            <w:left w:val="none" w:sz="0" w:space="0" w:color="auto"/>
            <w:bottom w:val="none" w:sz="0" w:space="0" w:color="auto"/>
            <w:right w:val="none" w:sz="0" w:space="0" w:color="auto"/>
          </w:divBdr>
          <w:divsChild>
            <w:div w:id="595215554">
              <w:marLeft w:val="0"/>
              <w:marRight w:val="0"/>
              <w:marTop w:val="0"/>
              <w:marBottom w:val="0"/>
              <w:divBdr>
                <w:top w:val="none" w:sz="0" w:space="0" w:color="auto"/>
                <w:left w:val="none" w:sz="0" w:space="0" w:color="auto"/>
                <w:bottom w:val="none" w:sz="0" w:space="0" w:color="auto"/>
                <w:right w:val="none" w:sz="0" w:space="0" w:color="auto"/>
              </w:divBdr>
              <w:divsChild>
                <w:div w:id="7585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539099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898873">
      <w:bodyDiv w:val="1"/>
      <w:marLeft w:val="0"/>
      <w:marRight w:val="0"/>
      <w:marTop w:val="0"/>
      <w:marBottom w:val="0"/>
      <w:divBdr>
        <w:top w:val="none" w:sz="0" w:space="0" w:color="auto"/>
        <w:left w:val="none" w:sz="0" w:space="0" w:color="auto"/>
        <w:bottom w:val="none" w:sz="0" w:space="0" w:color="auto"/>
        <w:right w:val="none" w:sz="0" w:space="0" w:color="auto"/>
      </w:divBdr>
    </w:div>
    <w:div w:id="1837107564">
      <w:bodyDiv w:val="1"/>
      <w:marLeft w:val="0"/>
      <w:marRight w:val="0"/>
      <w:marTop w:val="0"/>
      <w:marBottom w:val="0"/>
      <w:divBdr>
        <w:top w:val="none" w:sz="0" w:space="0" w:color="auto"/>
        <w:left w:val="none" w:sz="0" w:space="0" w:color="auto"/>
        <w:bottom w:val="none" w:sz="0" w:space="0" w:color="auto"/>
        <w:right w:val="none" w:sz="0" w:space="0" w:color="auto"/>
      </w:divBdr>
    </w:div>
    <w:div w:id="1843541913">
      <w:bodyDiv w:val="1"/>
      <w:marLeft w:val="0"/>
      <w:marRight w:val="0"/>
      <w:marTop w:val="0"/>
      <w:marBottom w:val="0"/>
      <w:divBdr>
        <w:top w:val="none" w:sz="0" w:space="0" w:color="auto"/>
        <w:left w:val="none" w:sz="0" w:space="0" w:color="auto"/>
        <w:bottom w:val="none" w:sz="0" w:space="0" w:color="auto"/>
        <w:right w:val="none" w:sz="0" w:space="0" w:color="auto"/>
      </w:divBdr>
    </w:div>
    <w:div w:id="185580559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276951">
      <w:bodyDiv w:val="1"/>
      <w:marLeft w:val="0"/>
      <w:marRight w:val="0"/>
      <w:marTop w:val="0"/>
      <w:marBottom w:val="0"/>
      <w:divBdr>
        <w:top w:val="none" w:sz="0" w:space="0" w:color="auto"/>
        <w:left w:val="none" w:sz="0" w:space="0" w:color="auto"/>
        <w:bottom w:val="none" w:sz="0" w:space="0" w:color="auto"/>
        <w:right w:val="none" w:sz="0" w:space="0" w:color="auto"/>
      </w:divBdr>
    </w:div>
    <w:div w:id="2081825763">
      <w:bodyDiv w:val="1"/>
      <w:marLeft w:val="0"/>
      <w:marRight w:val="0"/>
      <w:marTop w:val="0"/>
      <w:marBottom w:val="0"/>
      <w:divBdr>
        <w:top w:val="none" w:sz="0" w:space="0" w:color="auto"/>
        <w:left w:val="none" w:sz="0" w:space="0" w:color="auto"/>
        <w:bottom w:val="none" w:sz="0" w:space="0" w:color="auto"/>
        <w:right w:val="none" w:sz="0" w:space="0" w:color="auto"/>
      </w:divBdr>
    </w:div>
    <w:div w:id="208922883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5854322">
      <w:bodyDiv w:val="1"/>
      <w:marLeft w:val="0"/>
      <w:marRight w:val="0"/>
      <w:marTop w:val="0"/>
      <w:marBottom w:val="0"/>
      <w:divBdr>
        <w:top w:val="none" w:sz="0" w:space="0" w:color="auto"/>
        <w:left w:val="none" w:sz="0" w:space="0" w:color="auto"/>
        <w:bottom w:val="none" w:sz="0" w:space="0" w:color="auto"/>
        <w:right w:val="none" w:sz="0" w:space="0" w:color="auto"/>
      </w:divBdr>
      <w:divsChild>
        <w:div w:id="1842088337">
          <w:marLeft w:val="0"/>
          <w:marRight w:val="0"/>
          <w:marTop w:val="0"/>
          <w:marBottom w:val="0"/>
          <w:divBdr>
            <w:top w:val="none" w:sz="0" w:space="0" w:color="auto"/>
            <w:left w:val="none" w:sz="0" w:space="0" w:color="auto"/>
            <w:bottom w:val="none" w:sz="0" w:space="0" w:color="auto"/>
            <w:right w:val="none" w:sz="0" w:space="0" w:color="auto"/>
          </w:divBdr>
          <w:divsChild>
            <w:div w:id="1289897711">
              <w:marLeft w:val="0"/>
              <w:marRight w:val="0"/>
              <w:marTop w:val="0"/>
              <w:marBottom w:val="0"/>
              <w:divBdr>
                <w:top w:val="none" w:sz="0" w:space="0" w:color="auto"/>
                <w:left w:val="none" w:sz="0" w:space="0" w:color="auto"/>
                <w:bottom w:val="none" w:sz="0" w:space="0" w:color="auto"/>
                <w:right w:val="none" w:sz="0" w:space="0" w:color="auto"/>
              </w:divBdr>
              <w:divsChild>
                <w:div w:id="6613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7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ryanattuva/Library/Containers/com.microsoft.Word/Data/Library/Application%20Support/Microsoft/Office/16.0/DTS/en-US%7b62B86E85-4BE6-8A42-99E2-CE2F862790FB%7d/%7b18FF9D1A-73E9-D645-95C2-95D6CD330D16%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470C7C012FB47A271C6F082AA0731"/>
        <w:category>
          <w:name w:val="General"/>
          <w:gallery w:val="placeholder"/>
        </w:category>
        <w:types>
          <w:type w:val="bbPlcHdr"/>
        </w:types>
        <w:behaviors>
          <w:behavior w:val="content"/>
        </w:behaviors>
        <w:guid w:val="{A69E482E-1C6A-814F-840C-1B8ADE759380}"/>
      </w:docPartPr>
      <w:docPartBody>
        <w:p w:rsidR="00000000" w:rsidRDefault="00B57413">
          <w:pPr>
            <w:pStyle w:val="E5E470C7C012FB47A271C6F082AA0731"/>
          </w:pPr>
          <w:r>
            <w:t>[Title Here, up to 12 Words, on One to Two Lines]</w:t>
          </w:r>
        </w:p>
      </w:docPartBody>
    </w:docPart>
    <w:docPart>
      <w:docPartPr>
        <w:name w:val="A05B5FBAD1057A41B4200EE8E3D43796"/>
        <w:category>
          <w:name w:val="General"/>
          <w:gallery w:val="placeholder"/>
        </w:category>
        <w:types>
          <w:type w:val="bbPlcHdr"/>
        </w:types>
        <w:behaviors>
          <w:behavior w:val="content"/>
        </w:behaviors>
        <w:guid w:val="{68A2D4EF-8E31-ED46-B941-34A1F42F3261}"/>
      </w:docPartPr>
      <w:docPartBody>
        <w:p w:rsidR="00000000" w:rsidRDefault="00B57413">
          <w:pPr>
            <w:pStyle w:val="A05B5FBAD1057A41B4200EE8E3D43796"/>
          </w:pPr>
          <w:r>
            <w:t>[Title Here, up to 12 Words, on One to Two Lines]</w:t>
          </w:r>
        </w:p>
      </w:docPartBody>
    </w:docPart>
    <w:docPart>
      <w:docPartPr>
        <w:name w:val="97597F543A1D564E8063294D6CB249F2"/>
        <w:category>
          <w:name w:val="General"/>
          <w:gallery w:val="placeholder"/>
        </w:category>
        <w:types>
          <w:type w:val="bbPlcHdr"/>
        </w:types>
        <w:behaviors>
          <w:behavior w:val="content"/>
        </w:behaviors>
        <w:guid w:val="{0378FB3E-4E23-A649-A5EA-F251DB6CED68}"/>
      </w:docPartPr>
      <w:docPartBody>
        <w:p w:rsidR="00000000" w:rsidRDefault="00B57413">
          <w:pPr>
            <w:pStyle w:val="97597F543A1D564E8063294D6CB249F2"/>
          </w:pPr>
          <w:r>
            <w:t>[Place all tables for your paper in a tables section, following references (and, if applicable, footnotes).  Start a new page for each table, include a table number and table title for each, as shown on this page.  All explanatory</w:t>
          </w:r>
          <w:r>
            <w:t xml:space="preserve"> text appears in a table note that follows the table, such as this one.  Use the Table/Figure style to get the spacing between table and note.  Tables in APA format can use single or 1.5 line spacing.  Include a heading for every row and column, even if th</w:t>
          </w:r>
          <w:r>
            <w:t>e content seems obvious.  To insert a table, on the Insert tab, tap Table.  New tables that you create in this document use APA format by default.]</w:t>
          </w:r>
        </w:p>
      </w:docPartBody>
    </w:docPart>
    <w:docPart>
      <w:docPartPr>
        <w:name w:val="9ED48A204A834C4680CC1ADBF6F79662"/>
        <w:category>
          <w:name w:val="General"/>
          <w:gallery w:val="placeholder"/>
        </w:category>
        <w:types>
          <w:type w:val="bbPlcHdr"/>
        </w:types>
        <w:behaviors>
          <w:behavior w:val="content"/>
        </w:behaviors>
        <w:guid w:val="{5F8DFAAA-06C2-4143-A938-A33FE34D3723}"/>
      </w:docPartPr>
      <w:docPartBody>
        <w:p w:rsidR="00000000" w:rsidRDefault="00B57413">
          <w:pPr>
            <w:pStyle w:val="9ED48A204A834C4680CC1ADBF6F79662"/>
          </w:pPr>
          <w:r>
            <w:t xml:space="preserve">[Include all figures in their own section, following references (and footnotes and tables, if applicable).  </w:t>
          </w:r>
          <w:r>
            <w:t>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E44"/>
    <w:rsid w:val="00651E44"/>
    <w:rsid w:val="00B57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rsid w:val="00651E44"/>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rsid w:val="00651E44"/>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470C7C012FB47A271C6F082AA0731">
    <w:name w:val="E5E470C7C012FB47A271C6F082AA0731"/>
  </w:style>
  <w:style w:type="paragraph" w:customStyle="1" w:styleId="945457055AF6A94893C7D50019DEF834">
    <w:name w:val="945457055AF6A94893C7D50019DEF834"/>
  </w:style>
  <w:style w:type="paragraph" w:customStyle="1" w:styleId="32868926E59E2247A592D6D92B629711">
    <w:name w:val="32868926E59E2247A592D6D92B629711"/>
  </w:style>
  <w:style w:type="paragraph" w:customStyle="1" w:styleId="D6D31DADE189D94FA2246925E32B06AF">
    <w:name w:val="D6D31DADE189D94FA2246925E32B06AF"/>
  </w:style>
  <w:style w:type="character" w:styleId="Emphasis">
    <w:name w:val="Emphasis"/>
    <w:basedOn w:val="DefaultParagraphFont"/>
    <w:uiPriority w:val="20"/>
    <w:unhideWhenUsed/>
    <w:qFormat/>
    <w:rPr>
      <w:i/>
      <w:iCs/>
    </w:rPr>
  </w:style>
  <w:style w:type="paragraph" w:customStyle="1" w:styleId="21F1F485CCA069439344C39A46238D9B">
    <w:name w:val="21F1F485CCA069439344C39A46238D9B"/>
  </w:style>
  <w:style w:type="paragraph" w:customStyle="1" w:styleId="77B6C31265EB9247A94AD7384F019188">
    <w:name w:val="77B6C31265EB9247A94AD7384F019188"/>
  </w:style>
  <w:style w:type="paragraph" w:customStyle="1" w:styleId="A05B5FBAD1057A41B4200EE8E3D43796">
    <w:name w:val="A05B5FBAD1057A41B4200EE8E3D43796"/>
  </w:style>
  <w:style w:type="paragraph" w:customStyle="1" w:styleId="363C3C64BE515E479AAE6FBB2DD8A37C">
    <w:name w:val="363C3C64BE515E479AAE6FBB2DD8A37C"/>
  </w:style>
  <w:style w:type="paragraph" w:customStyle="1" w:styleId="D56381C95B71144597745806663FFBF0">
    <w:name w:val="D56381C95B71144597745806663FFBF0"/>
  </w:style>
  <w:style w:type="paragraph" w:customStyle="1" w:styleId="94697F8D5955A04B968BB8FC0C79A0F7">
    <w:name w:val="94697F8D5955A04B968BB8FC0C79A0F7"/>
  </w:style>
  <w:style w:type="paragraph" w:customStyle="1" w:styleId="FD432B3290484C47AAA84AAE5ECEF9E7">
    <w:name w:val="FD432B3290484C47AAA84AAE5ECEF9E7"/>
  </w:style>
  <w:style w:type="paragraph" w:customStyle="1" w:styleId="827DB8D8BB78644D99C4D8397C5D28E8">
    <w:name w:val="827DB8D8BB78644D99C4D8397C5D28E8"/>
  </w:style>
  <w:style w:type="character" w:customStyle="1" w:styleId="Heading3Char">
    <w:name w:val="Heading 3 Char"/>
    <w:basedOn w:val="DefaultParagraphFont"/>
    <w:link w:val="Heading3"/>
    <w:uiPriority w:val="4"/>
    <w:rsid w:val="00651E44"/>
    <w:rPr>
      <w:rFonts w:asciiTheme="majorHAnsi" w:eastAsiaTheme="majorEastAsia" w:hAnsiTheme="majorHAnsi" w:cstheme="majorBidi"/>
      <w:b/>
      <w:bCs/>
      <w:kern w:val="24"/>
      <w:lang w:eastAsia="ja-JP"/>
    </w:rPr>
  </w:style>
  <w:style w:type="paragraph" w:customStyle="1" w:styleId="A7A6B7F218328A4481F06A99173ECF1E">
    <w:name w:val="A7A6B7F218328A4481F06A99173ECF1E"/>
  </w:style>
  <w:style w:type="paragraph" w:customStyle="1" w:styleId="328A85AF83AB2C47A4DF6EAD85E6DE85">
    <w:name w:val="328A85AF83AB2C47A4DF6EAD85E6DE85"/>
  </w:style>
  <w:style w:type="character" w:customStyle="1" w:styleId="Heading4Char">
    <w:name w:val="Heading 4 Char"/>
    <w:basedOn w:val="DefaultParagraphFont"/>
    <w:link w:val="Heading4"/>
    <w:uiPriority w:val="4"/>
    <w:rsid w:val="00651E44"/>
    <w:rPr>
      <w:rFonts w:asciiTheme="majorHAnsi" w:eastAsiaTheme="majorEastAsia" w:hAnsiTheme="majorHAnsi" w:cstheme="majorBidi"/>
      <w:b/>
      <w:bCs/>
      <w:i/>
      <w:iCs/>
      <w:kern w:val="24"/>
      <w:lang w:eastAsia="ja-JP"/>
    </w:rPr>
  </w:style>
  <w:style w:type="paragraph" w:customStyle="1" w:styleId="F97F9E2C476B114DBF4628646A63ED35">
    <w:name w:val="F97F9E2C476B114DBF4628646A63ED35"/>
  </w:style>
  <w:style w:type="paragraph" w:customStyle="1" w:styleId="25D35C7F12F151409D8E2862BE958099">
    <w:name w:val="25D35C7F12F151409D8E2862BE958099"/>
  </w:style>
  <w:style w:type="paragraph" w:customStyle="1" w:styleId="C889F8DE6D5DDE4EA53206EB371EA41D">
    <w:name w:val="C889F8DE6D5DDE4EA53206EB371EA41D"/>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E15AAC618D95AE4AB34D8CEB6F6A48CF">
    <w:name w:val="E15AAC618D95AE4AB34D8CEB6F6A48CF"/>
  </w:style>
  <w:style w:type="paragraph" w:customStyle="1" w:styleId="C376672FA11AE446A3FA38EB310896AF">
    <w:name w:val="C376672FA11AE446A3FA38EB310896AF"/>
  </w:style>
  <w:style w:type="paragraph" w:customStyle="1" w:styleId="9E0A217553FF8D45B4F4E03623F9ED1D">
    <w:name w:val="9E0A217553FF8D45B4F4E03623F9ED1D"/>
  </w:style>
  <w:style w:type="paragraph" w:styleId="Bibliography">
    <w:name w:val="Bibliography"/>
    <w:basedOn w:val="Normal"/>
    <w:next w:val="Normal"/>
    <w:uiPriority w:val="37"/>
    <w:semiHidden/>
    <w:unhideWhenUsed/>
  </w:style>
  <w:style w:type="paragraph" w:customStyle="1" w:styleId="FDF2DF5EB97E564D84BE017E0C57C66E">
    <w:name w:val="FDF2DF5EB97E564D84BE017E0C57C66E"/>
  </w:style>
  <w:style w:type="paragraph" w:customStyle="1" w:styleId="F7F2C6800161984D9F6C2DD732EF756B">
    <w:name w:val="F7F2C6800161984D9F6C2DD732EF756B"/>
  </w:style>
  <w:style w:type="paragraph" w:customStyle="1" w:styleId="EB4C821DEF916444B837AF2A88651228">
    <w:name w:val="EB4C821DEF916444B837AF2A88651228"/>
  </w:style>
  <w:style w:type="paragraph" w:customStyle="1" w:styleId="97597F543A1D564E8063294D6CB249F2">
    <w:name w:val="97597F543A1D564E8063294D6CB249F2"/>
  </w:style>
  <w:style w:type="paragraph" w:customStyle="1" w:styleId="9ED48A204A834C4680CC1ADBF6F79662">
    <w:name w:val="9ED48A204A834C4680CC1ADBF6F79662"/>
  </w:style>
  <w:style w:type="paragraph" w:customStyle="1" w:styleId="E82514CD5420DE44AFBB5D5746AEEA83">
    <w:name w:val="E82514CD5420DE44AFBB5D5746AEEA83"/>
    <w:rsid w:val="00651E44"/>
  </w:style>
  <w:style w:type="paragraph" w:customStyle="1" w:styleId="AA0FA5AF53866F4CBDA4F8F00A4CDC87">
    <w:name w:val="AA0FA5AF53866F4CBDA4F8F00A4CDC87"/>
    <w:rsid w:val="00651E44"/>
  </w:style>
  <w:style w:type="paragraph" w:customStyle="1" w:styleId="B900E9C7011EC645AA6AF64A0BD82A44">
    <w:name w:val="B900E9C7011EC645AA6AF64A0BD82A44"/>
    <w:rsid w:val="00651E44"/>
  </w:style>
  <w:style w:type="paragraph" w:customStyle="1" w:styleId="276537A7FFC7B44B89ED58E869DBDA6B">
    <w:name w:val="276537A7FFC7B44B89ED58E869DBDA6B"/>
    <w:rsid w:val="00651E44"/>
  </w:style>
  <w:style w:type="paragraph" w:customStyle="1" w:styleId="C99D44B37A98414F9218FEAF5B698192">
    <w:name w:val="C99D44B37A98414F9218FEAF5B698192"/>
    <w:rsid w:val="00651E44"/>
  </w:style>
  <w:style w:type="paragraph" w:customStyle="1" w:styleId="1A99B3C6378A934BAA8FE5CF08F0D5AE">
    <w:name w:val="1A99B3C6378A934BAA8FE5CF08F0D5AE"/>
    <w:rsid w:val="00651E44"/>
  </w:style>
  <w:style w:type="paragraph" w:customStyle="1" w:styleId="403A1D41A47DE0448B833580DC164EDC">
    <w:name w:val="403A1D41A47DE0448B833580DC164EDC"/>
    <w:rsid w:val="00651E44"/>
  </w:style>
  <w:style w:type="paragraph" w:customStyle="1" w:styleId="BA1457D315467147B99A84EB8BC05606">
    <w:name w:val="BA1457D315467147B99A84EB8BC05606"/>
    <w:rsid w:val="00651E44"/>
  </w:style>
  <w:style w:type="paragraph" w:customStyle="1" w:styleId="E98275A1B75F0543B289A693EC31D119">
    <w:name w:val="E98275A1B75F0543B289A693EC31D119"/>
    <w:rsid w:val="00651E44"/>
  </w:style>
  <w:style w:type="paragraph" w:customStyle="1" w:styleId="9E98E01F4EF1BB43BE7F4D3BA49EC9E6">
    <w:name w:val="9E98E01F4EF1BB43BE7F4D3BA49EC9E6"/>
    <w:rsid w:val="00651E44"/>
  </w:style>
  <w:style w:type="paragraph" w:customStyle="1" w:styleId="2B7F7BDAE4E69146AA7B974E4FCA89EC">
    <w:name w:val="2B7F7BDAE4E69146AA7B974E4FCA89EC"/>
    <w:rsid w:val="00651E44"/>
  </w:style>
  <w:style w:type="paragraph" w:customStyle="1" w:styleId="CE41B41CAF5C64458A71F7620241CE6C">
    <w:name w:val="CE41B41CAF5C64458A71F7620241CE6C"/>
    <w:rsid w:val="00651E44"/>
  </w:style>
  <w:style w:type="paragraph" w:customStyle="1" w:styleId="54F992106E24A946AFA0714AA07C71EC">
    <w:name w:val="54F992106E24A946AFA0714AA07C71EC"/>
    <w:rsid w:val="00651E44"/>
  </w:style>
  <w:style w:type="paragraph" w:customStyle="1" w:styleId="7261766A83124E42920F4FB1C09A6FA2">
    <w:name w:val="7261766A83124E42920F4FB1C09A6FA2"/>
    <w:rsid w:val="00651E44"/>
  </w:style>
  <w:style w:type="paragraph" w:customStyle="1" w:styleId="E1278493E741CA4D82BC66330CE3D22A">
    <w:name w:val="E1278493E741CA4D82BC66330CE3D22A"/>
    <w:rsid w:val="00651E44"/>
  </w:style>
  <w:style w:type="paragraph" w:customStyle="1" w:styleId="A61BDAD53A374F4495590CE9308205DB">
    <w:name w:val="A61BDAD53A374F4495590CE9308205DB"/>
    <w:rsid w:val="00651E44"/>
  </w:style>
  <w:style w:type="paragraph" w:customStyle="1" w:styleId="6B8AA327DEC6D1498CEBF11969B31D62">
    <w:name w:val="6B8AA327DEC6D1498CEBF11969B31D62"/>
    <w:rsid w:val="00651E44"/>
  </w:style>
  <w:style w:type="paragraph" w:customStyle="1" w:styleId="E9AD4F6AD73F764DA6E7F14099128B1D">
    <w:name w:val="E9AD4F6AD73F764DA6E7F14099128B1D"/>
    <w:rsid w:val="00651E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Human Activity Classification from Time-Series Data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Jaf19</b:Tag>
    <b:SourceType>BookSection</b:SourceType>
    <b:Guid>{0652BA0C-2A15-8B4D-837B-015F05D47FFB}</b:Guid>
    <b:Title>SensorNet: A Scalable and Low-Power Deep Convolutional Neural Network for Multimodal Data Classification</b:Title>
    <b:Publisher>IEEE</b:Publisher>
    <b:Year>2019</b:Year>
    <b:Author>
      <b:Author>
        <b:NameList>
          <b:Person>
            <b:Last>Jafari</b:Last>
            <b:First>Ali</b:First>
          </b:Person>
          <b:Person>
            <b:Last>Ganesan</b:Last>
            <b:First>Ashwinkumar</b:First>
          </b:Person>
          <b:Person>
            <b:Last>Thalisetty</b:Last>
            <b:First>Chetan</b:First>
            <b:Middle>Sai Kumar</b:Middle>
          </b:Person>
          <b:Person>
            <b:Last>Sivasubramanian</b:Last>
            <b:First>Varun</b:First>
          </b:Person>
          <b:Person>
            <b:Last>Oates</b:Last>
            <b:First>Tim</b:First>
          </b:Person>
          <b:Person>
            <b:Last>Mohsenin</b:Last>
            <b:First>Tinoosh</b:First>
          </b:Person>
        </b:NameList>
      </b:Author>
    </b:Author>
    <b:Pages>274-287</b:Pages>
    <b:Volume>66</b:Volume>
    <b:BookTitle>IEEE TRANSACTIONS ON CIRCUITS AND SYSTEMS–I: REGULAR PAPERS,</b:BookTitle>
    <b:RefOrder>1</b:RefOrder>
  </b:Source>
  <b:Source>
    <b:Tag>alX17</b:Tag>
    <b:SourceType>DocumentFromInternetSite</b:SourceType>
    <b:Guid>{343BB0A0-B3A1-2C42-81D6-F49B45284DC7}</b:Guid>
    <b:Title>Concurrent activity recognition with multi- modal CNN-LSTM structure</b:Title>
    <b:Year>2017</b:Year>
    <b:Author>
      <b:Author>
        <b:NameList>
          <b:Person>
            <b:Last>Li</b:Last>
            <b:First>Xinyu</b:First>
          </b:Person>
          <b:Person>
            <b:Last>Zhang</b:Last>
            <b:First>Yanyi</b:First>
          </b:Person>
          <b:Person>
            <b:Last>Zhang</b:Last>
            <b:First>Jianyu</b:First>
          </b:Person>
          <b:Person>
            <b:Last>Chen</b:Last>
            <b:First>Shuhong</b:First>
          </b:Person>
          <b:Person>
            <b:Last>Marsic</b:Last>
            <b:First>Ivan</b:First>
          </b:Person>
          <b:Person>
            <b:Last>Farneth</b:Last>
            <b:First>Richard</b:First>
            <b:Middle>A.</b:Middle>
          </b:Person>
          <b:Person>
            <b:Last>Burd</b:Last>
            <b:First>Randall</b:First>
            <b:Middle>S.</b:Middle>
          </b:Person>
        </b:NameList>
      </b:Author>
    </b:Author>
    <b:InternetSiteTitle>Arxiv</b:InternetSiteTitle>
    <b:URL>https://arxiv.org/ abs/1702.01638</b:URL>
    <b:RefOrder>2</b:RefOrder>
  </b:Source>
  <b:Source>
    <b:Tag>Yao17</b:Tag>
    <b:SourceType>BookSection</b:SourceType>
    <b:Guid>{B3E4245F-AB4A-BC41-A55C-0199A110AA05}</b:Guid>
    <b:Author>
      <b:Author>
        <b:NameList>
          <b:Person>
            <b:Last>Yao</b:Last>
          </b:Person>
          <b:Person>
            <b:Last>Hu</b:Last>
            <b:First>Shuochao</b:First>
            <b:Middle>and</b:Middle>
          </b:Person>
          <b:Person>
            <b:Last>Zhao</b:Last>
            <b:First>Shaohan</b:First>
            <b:Middle>and</b:Middle>
          </b:Person>
          <b:Person>
            <b:Last>Zhang</b:Last>
            <b:First>Yiran</b:First>
            <b:Middle>and</b:Middle>
          </b:Person>
          <b:Person>
            <b:Last>Abdelzaher</b:Last>
            <b:First>Aston</b:First>
            <b:Middle>and</b:Middle>
          </b:Person>
          <b:Person>
            <b:Last>Tarek</b:Last>
          </b:Person>
        </b:NameList>
      </b:Author>
    </b:Author>
    <b:Title>DeepSense: A Unified Deep Learning Framework for Time-Series Mobile Sensing Data Processing</b:Title>
    <b:Year>2017</b:Year>
    <b:Pages>351–360</b:Pages>
    <b:BookTitle>Proceedings of the 26th International Conference on World Wide Web</b:BookTitle>
    <b:Publisher>International World Wide Web Conferences Steering Committee</b:Publisher>
    <b:RefOrder>4</b:RefOrder>
  </b:Source>
  <b:Source>
    <b:Tag>Rad17</b:Tag>
    <b:SourceType>JournalArticle</b:SourceType>
    <b:Guid>{5820B822-1FBF-AA4D-B621-D5FEDA09437F}</b:Guid>
    <b:Author>
      <b:Author>
        <b:NameList>
          <b:Person>
            <b:Last>Radu</b:Last>
            <b:First>Valentin</b:First>
          </b:Person>
          <b:Person>
            <b:Last>Tong</b:Last>
            <b:First>Catherine</b:First>
          </b:Person>
          <b:Person>
            <b:Last>Bhattacharya</b:Last>
            <b:First>Sourav</b:First>
          </b:Person>
          <b:Person>
            <b:Last>Lane</b:Last>
            <b:First>Nicholas</b:First>
            <b:Middle>D.</b:Middle>
          </b:Person>
          <b:Person>
            <b:Last>Mascolo</b:Last>
            <b:First>Cecilia</b:First>
          </b:Person>
          <b:Person>
            <b:Last>Marina</b:Last>
            <b:First>Mahesh</b:First>
            <b:Middle>K.</b:Middle>
          </b:Person>
          <b:Person>
            <b:Last>Kawsar</b:Last>
            <b:First>and</b:First>
            <b:Middle>Fahim</b:Middle>
          </b:Person>
        </b:NameList>
      </b:Author>
    </b:Author>
    <b:Title>Multimodal Deep Learning for Activity and Context Recognition</b:Title>
    <b:Year>2017</b:Year>
    <b:Pages>1-27</b:Pages>
    <b:JournalName>Proc. ACM Interact. Mob. Wearable Ubiquitous Technol.</b:JournalNa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47BA15-E4CE-294A-9682-9CD666F7B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203</TotalTime>
  <Pages>16</Pages>
  <Words>2889</Words>
  <Characters>14853</Characters>
  <Application>Microsoft Office Word</Application>
  <DocSecurity>0</DocSecurity>
  <Lines>412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Activity Classification from Time-Series Data</dc:title>
  <dc:subject/>
  <dc:creator>Microsoft Office User</dc:creator>
  <cp:keywords/>
  <dc:description/>
  <cp:lastModifiedBy>SaiSurya Nattuva</cp:lastModifiedBy>
  <cp:revision>361</cp:revision>
  <dcterms:created xsi:type="dcterms:W3CDTF">2022-05-06T00:16:00Z</dcterms:created>
  <dcterms:modified xsi:type="dcterms:W3CDTF">2022-05-07T05:35:00Z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